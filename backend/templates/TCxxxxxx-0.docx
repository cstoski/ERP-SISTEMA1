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0240" w14:textId="77777777" w:rsidR="00CD67E7" w:rsidRDefault="00CD67E7" w:rsidP="00B830E6"/>
    <w:p w14:paraId="401F374D" w14:textId="106275F2" w:rsidR="00B830E6" w:rsidRPr="00B830E6" w:rsidRDefault="00F71BA3" w:rsidP="00F71BA3">
      <w:pPr>
        <w:tabs>
          <w:tab w:val="right" w:pos="9071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B830E6" w:rsidRPr="00B830E6">
        <w:rPr>
          <w:sz w:val="28"/>
          <w:szCs w:val="28"/>
        </w:rPr>
        <w:t xml:space="preserve">Curitiba, </w:t>
      </w:r>
      <w:r w:rsidR="00B830E6" w:rsidRPr="00B830E6">
        <w:rPr>
          <w:sz w:val="28"/>
          <w:szCs w:val="28"/>
        </w:rPr>
        <w:fldChar w:fldCharType="begin"/>
      </w:r>
      <w:r w:rsidR="00B830E6" w:rsidRPr="00B830E6">
        <w:rPr>
          <w:sz w:val="28"/>
          <w:szCs w:val="28"/>
        </w:rPr>
        <w:instrText xml:space="preserve"> DATE  \@ "d' de 'MMMM' de 'yyyy"  \* MERGEFORMAT </w:instrText>
      </w:r>
      <w:r w:rsidR="00B830E6" w:rsidRPr="00B830E6">
        <w:rPr>
          <w:sz w:val="28"/>
          <w:szCs w:val="28"/>
        </w:rPr>
        <w:fldChar w:fldCharType="separate"/>
      </w:r>
      <w:r w:rsidR="008C7450">
        <w:rPr>
          <w:noProof/>
          <w:sz w:val="28"/>
          <w:szCs w:val="28"/>
        </w:rPr>
        <w:t>1 de maio de 2025</w:t>
      </w:r>
      <w:r w:rsidR="00B830E6" w:rsidRPr="00B830E6">
        <w:rPr>
          <w:sz w:val="28"/>
          <w:szCs w:val="28"/>
        </w:rPr>
        <w:fldChar w:fldCharType="end"/>
      </w:r>
    </w:p>
    <w:p w14:paraId="08996E1A" w14:textId="66B7125B" w:rsidR="00B830E6" w:rsidRPr="008B40C5" w:rsidRDefault="00B830E6" w:rsidP="008B40C5">
      <w:pPr>
        <w:ind w:right="709"/>
        <w:jc w:val="right"/>
        <w:rPr>
          <w:b/>
          <w:sz w:val="32"/>
          <w:szCs w:val="32"/>
        </w:rPr>
      </w:pPr>
      <w:r w:rsidRPr="00B830E6">
        <w:rPr>
          <w:b/>
        </w:rPr>
        <w:tab/>
      </w:r>
      <w:r w:rsidRPr="008B40C5">
        <w:rPr>
          <w:b/>
          <w:sz w:val="32"/>
          <w:szCs w:val="32"/>
        </w:rPr>
        <w:t xml:space="preserve">Nº Proposta </w:t>
      </w:r>
      <w:r w:rsidR="002F12F4" w:rsidRPr="002F12F4">
        <w:rPr>
          <w:b/>
          <w:sz w:val="32"/>
          <w:szCs w:val="32"/>
        </w:rPr>
        <w:t>TC25xx</w:t>
      </w:r>
      <w:r w:rsidR="002F12F4">
        <w:rPr>
          <w:b/>
          <w:sz w:val="32"/>
          <w:szCs w:val="32"/>
        </w:rPr>
        <w:t>001</w:t>
      </w:r>
      <w:r w:rsidR="002F12F4" w:rsidRPr="002F12F4">
        <w:rPr>
          <w:b/>
          <w:sz w:val="32"/>
          <w:szCs w:val="32"/>
        </w:rPr>
        <w:t>-0</w:t>
      </w:r>
    </w:p>
    <w:p w14:paraId="012188DB" w14:textId="77777777" w:rsidR="00B830E6" w:rsidRDefault="00B830E6" w:rsidP="00B830E6">
      <w:pPr>
        <w:tabs>
          <w:tab w:val="right" w:pos="10206"/>
        </w:tabs>
      </w:pPr>
    </w:p>
    <w:p w14:paraId="7E8BEFE1" w14:textId="77DFE218" w:rsidR="00A759A5" w:rsidRPr="00061A68" w:rsidRDefault="00B830E6" w:rsidP="00A759A5">
      <w:pPr>
        <w:tabs>
          <w:tab w:val="right" w:pos="2127"/>
          <w:tab w:val="left" w:pos="2268"/>
        </w:tabs>
        <w:spacing w:after="40"/>
        <w:rPr>
          <w:b/>
          <w:sz w:val="28"/>
          <w:szCs w:val="28"/>
        </w:rPr>
      </w:pPr>
      <w:r w:rsidRPr="008B40C5">
        <w:rPr>
          <w:sz w:val="28"/>
          <w:szCs w:val="28"/>
        </w:rPr>
        <w:tab/>
      </w:r>
      <w:r w:rsidR="00A759A5" w:rsidRPr="00061A68">
        <w:rPr>
          <w:b/>
          <w:sz w:val="28"/>
          <w:szCs w:val="28"/>
        </w:rPr>
        <w:t>Cliente:</w:t>
      </w:r>
      <w:r w:rsidR="00A759A5" w:rsidRPr="00061A68">
        <w:rPr>
          <w:b/>
          <w:sz w:val="28"/>
          <w:szCs w:val="28"/>
        </w:rPr>
        <w:tab/>
      </w:r>
      <w:r w:rsidR="00BA6AA3">
        <w:rPr>
          <w:b/>
          <w:sz w:val="28"/>
          <w:szCs w:val="28"/>
        </w:rPr>
        <w:fldChar w:fldCharType="begin"/>
      </w:r>
      <w:r w:rsidR="00BA6AA3" w:rsidRPr="00061A68">
        <w:rPr>
          <w:b/>
          <w:sz w:val="28"/>
          <w:szCs w:val="28"/>
        </w:rPr>
        <w:instrText xml:space="preserve"> MERGEFIELD Empresa </w:instrText>
      </w:r>
      <w:r w:rsidR="00BA6AA3">
        <w:rPr>
          <w:b/>
          <w:sz w:val="28"/>
          <w:szCs w:val="28"/>
        </w:rPr>
        <w:fldChar w:fldCharType="separate"/>
      </w:r>
      <w:r w:rsidR="008C7450">
        <w:rPr>
          <w:b/>
          <w:noProof/>
          <w:sz w:val="28"/>
          <w:szCs w:val="28"/>
        </w:rPr>
        <w:t>«Empresa»</w:t>
      </w:r>
      <w:r w:rsidR="00BA6AA3">
        <w:rPr>
          <w:b/>
          <w:sz w:val="28"/>
          <w:szCs w:val="28"/>
        </w:rPr>
        <w:fldChar w:fldCharType="end"/>
      </w:r>
    </w:p>
    <w:p w14:paraId="597E7F07" w14:textId="5DBEA01E" w:rsidR="00A759A5" w:rsidRPr="00061A68" w:rsidRDefault="00A759A5" w:rsidP="00A759A5">
      <w:pPr>
        <w:tabs>
          <w:tab w:val="right" w:pos="2127"/>
          <w:tab w:val="left" w:pos="2268"/>
        </w:tabs>
        <w:spacing w:after="40"/>
        <w:rPr>
          <w:sz w:val="28"/>
          <w:szCs w:val="28"/>
        </w:rPr>
      </w:pPr>
      <w:r w:rsidRPr="00061A68">
        <w:rPr>
          <w:sz w:val="28"/>
          <w:szCs w:val="28"/>
        </w:rPr>
        <w:tab/>
        <w:t>Contato:</w:t>
      </w:r>
      <w:r w:rsidRPr="00061A68">
        <w:rPr>
          <w:sz w:val="28"/>
          <w:szCs w:val="28"/>
        </w:rPr>
        <w:tab/>
      </w:r>
      <w:r w:rsidR="00BA6AA3">
        <w:rPr>
          <w:sz w:val="28"/>
          <w:szCs w:val="28"/>
        </w:rPr>
        <w:fldChar w:fldCharType="begin"/>
      </w:r>
      <w:r w:rsidR="00BA6AA3" w:rsidRPr="00061A68">
        <w:rPr>
          <w:sz w:val="28"/>
          <w:szCs w:val="28"/>
        </w:rPr>
        <w:instrText xml:space="preserve"> MERGEFIELD Nome </w:instrText>
      </w:r>
      <w:r w:rsidR="00BA6AA3">
        <w:rPr>
          <w:sz w:val="28"/>
          <w:szCs w:val="28"/>
        </w:rPr>
        <w:fldChar w:fldCharType="separate"/>
      </w:r>
      <w:r w:rsidR="008C7450">
        <w:rPr>
          <w:noProof/>
          <w:sz w:val="28"/>
          <w:szCs w:val="28"/>
        </w:rPr>
        <w:t>«Nome»</w:t>
      </w:r>
      <w:r w:rsidR="00BA6AA3">
        <w:rPr>
          <w:sz w:val="28"/>
          <w:szCs w:val="28"/>
        </w:rPr>
        <w:fldChar w:fldCharType="end"/>
      </w:r>
    </w:p>
    <w:p w14:paraId="64DC1153" w14:textId="1F1EF4F0" w:rsidR="00A759A5" w:rsidRPr="008B40C5" w:rsidRDefault="00A759A5" w:rsidP="00A759A5">
      <w:pPr>
        <w:tabs>
          <w:tab w:val="right" w:pos="2127"/>
          <w:tab w:val="left" w:pos="2268"/>
        </w:tabs>
        <w:spacing w:after="40"/>
        <w:rPr>
          <w:sz w:val="28"/>
          <w:szCs w:val="28"/>
        </w:rPr>
      </w:pPr>
      <w:r w:rsidRPr="00061A68">
        <w:rPr>
          <w:sz w:val="28"/>
          <w:szCs w:val="28"/>
        </w:rPr>
        <w:tab/>
      </w:r>
      <w:r w:rsidRPr="008B40C5">
        <w:rPr>
          <w:sz w:val="28"/>
          <w:szCs w:val="28"/>
        </w:rPr>
        <w:t>Departamento:</w:t>
      </w:r>
      <w:r w:rsidRPr="008B40C5">
        <w:rPr>
          <w:sz w:val="28"/>
          <w:szCs w:val="28"/>
        </w:rPr>
        <w:tab/>
      </w:r>
      <w:r w:rsidR="00BA6AA3">
        <w:rPr>
          <w:sz w:val="28"/>
          <w:szCs w:val="28"/>
        </w:rPr>
        <w:fldChar w:fldCharType="begin"/>
      </w:r>
      <w:r w:rsidR="00BA6AA3">
        <w:rPr>
          <w:sz w:val="28"/>
          <w:szCs w:val="28"/>
        </w:rPr>
        <w:instrText xml:space="preserve"> MERGEFIELD Setor </w:instrText>
      </w:r>
      <w:r w:rsidR="00BA6AA3">
        <w:rPr>
          <w:sz w:val="28"/>
          <w:szCs w:val="28"/>
        </w:rPr>
        <w:fldChar w:fldCharType="separate"/>
      </w:r>
      <w:r w:rsidR="008C7450">
        <w:rPr>
          <w:noProof/>
          <w:sz w:val="28"/>
          <w:szCs w:val="28"/>
        </w:rPr>
        <w:t>«Setor»</w:t>
      </w:r>
      <w:r w:rsidR="00BA6AA3">
        <w:rPr>
          <w:sz w:val="28"/>
          <w:szCs w:val="28"/>
        </w:rPr>
        <w:fldChar w:fldCharType="end"/>
      </w:r>
    </w:p>
    <w:p w14:paraId="69917890" w14:textId="54F505A5" w:rsidR="00A759A5" w:rsidRPr="008C7450" w:rsidRDefault="00A759A5" w:rsidP="00A759A5">
      <w:pPr>
        <w:tabs>
          <w:tab w:val="right" w:pos="2127"/>
          <w:tab w:val="left" w:pos="2268"/>
        </w:tabs>
        <w:spacing w:after="40"/>
        <w:rPr>
          <w:sz w:val="28"/>
          <w:szCs w:val="28"/>
          <w:lang w:val="it-IT"/>
        </w:rPr>
      </w:pPr>
      <w:r w:rsidRPr="008B40C5">
        <w:rPr>
          <w:sz w:val="28"/>
          <w:szCs w:val="28"/>
        </w:rPr>
        <w:tab/>
      </w:r>
      <w:r w:rsidRPr="008C7450">
        <w:rPr>
          <w:sz w:val="28"/>
          <w:szCs w:val="28"/>
          <w:lang w:val="it-IT"/>
        </w:rPr>
        <w:t>Telefone:</w:t>
      </w:r>
      <w:r w:rsidRPr="008C7450">
        <w:rPr>
          <w:sz w:val="28"/>
          <w:szCs w:val="28"/>
          <w:lang w:val="it-IT"/>
        </w:rPr>
        <w:tab/>
      </w:r>
      <w:r w:rsidR="00BA6AA3">
        <w:rPr>
          <w:sz w:val="28"/>
          <w:szCs w:val="28"/>
          <w:lang w:val="it-IT"/>
        </w:rPr>
        <w:fldChar w:fldCharType="begin"/>
      </w:r>
      <w:r w:rsidR="00BA6AA3" w:rsidRPr="008C7450">
        <w:rPr>
          <w:sz w:val="28"/>
          <w:szCs w:val="28"/>
          <w:lang w:val="it-IT"/>
        </w:rPr>
        <w:instrText xml:space="preserve"> MERGEFIELD Telefone_Fixo </w:instrText>
      </w:r>
      <w:r w:rsidR="00BA6AA3">
        <w:rPr>
          <w:sz w:val="28"/>
          <w:szCs w:val="28"/>
          <w:lang w:val="it-IT"/>
        </w:rPr>
        <w:fldChar w:fldCharType="separate"/>
      </w:r>
      <w:r w:rsidR="008C7450">
        <w:rPr>
          <w:noProof/>
          <w:sz w:val="28"/>
          <w:szCs w:val="28"/>
          <w:lang w:val="it-IT"/>
        </w:rPr>
        <w:t>«Telefone_Fixo»</w:t>
      </w:r>
      <w:r w:rsidR="00BA6AA3">
        <w:rPr>
          <w:sz w:val="28"/>
          <w:szCs w:val="28"/>
          <w:lang w:val="it-IT"/>
        </w:rPr>
        <w:fldChar w:fldCharType="end"/>
      </w:r>
      <w:r w:rsidR="00721657" w:rsidRPr="008C7450">
        <w:rPr>
          <w:sz w:val="28"/>
          <w:szCs w:val="28"/>
          <w:lang w:val="it-IT"/>
        </w:rPr>
        <w:t xml:space="preserve"> / </w:t>
      </w:r>
      <w:r w:rsidR="00BA6AA3">
        <w:rPr>
          <w:sz w:val="28"/>
          <w:szCs w:val="28"/>
          <w:lang w:val="it-IT"/>
        </w:rPr>
        <w:fldChar w:fldCharType="begin"/>
      </w:r>
      <w:r w:rsidR="00BA6AA3" w:rsidRPr="008C7450">
        <w:rPr>
          <w:sz w:val="28"/>
          <w:szCs w:val="28"/>
          <w:lang w:val="it-IT"/>
        </w:rPr>
        <w:instrText xml:space="preserve"> MERGEFIELD Celular </w:instrText>
      </w:r>
      <w:r w:rsidR="00BA6AA3">
        <w:rPr>
          <w:sz w:val="28"/>
          <w:szCs w:val="28"/>
          <w:lang w:val="it-IT"/>
        </w:rPr>
        <w:fldChar w:fldCharType="separate"/>
      </w:r>
      <w:r w:rsidR="008C7450">
        <w:rPr>
          <w:noProof/>
          <w:sz w:val="28"/>
          <w:szCs w:val="28"/>
          <w:lang w:val="it-IT"/>
        </w:rPr>
        <w:t>«Celular»</w:t>
      </w:r>
      <w:r w:rsidR="00BA6AA3">
        <w:rPr>
          <w:sz w:val="28"/>
          <w:szCs w:val="28"/>
          <w:lang w:val="it-IT"/>
        </w:rPr>
        <w:fldChar w:fldCharType="end"/>
      </w:r>
    </w:p>
    <w:p w14:paraId="0CCB1D3C" w14:textId="7D3AC46C" w:rsidR="00A759A5" w:rsidRPr="008C7450" w:rsidRDefault="00A759A5" w:rsidP="00A759A5">
      <w:pPr>
        <w:tabs>
          <w:tab w:val="right" w:pos="2127"/>
          <w:tab w:val="left" w:pos="2268"/>
        </w:tabs>
        <w:spacing w:after="40"/>
        <w:rPr>
          <w:color w:val="548DD4" w:themeColor="text2" w:themeTint="99"/>
          <w:sz w:val="28"/>
          <w:szCs w:val="28"/>
          <w:lang w:val="it-IT"/>
        </w:rPr>
      </w:pPr>
      <w:r w:rsidRPr="008C7450">
        <w:rPr>
          <w:sz w:val="28"/>
          <w:szCs w:val="28"/>
          <w:lang w:val="it-IT"/>
        </w:rPr>
        <w:tab/>
      </w:r>
      <w:r w:rsidR="008654D1" w:rsidRPr="008C7450">
        <w:rPr>
          <w:sz w:val="28"/>
          <w:szCs w:val="28"/>
          <w:lang w:val="it-IT"/>
        </w:rPr>
        <w:t>E-mail</w:t>
      </w:r>
      <w:r w:rsidRPr="008C7450">
        <w:rPr>
          <w:sz w:val="28"/>
          <w:szCs w:val="28"/>
          <w:lang w:val="it-IT"/>
        </w:rPr>
        <w:t>:</w:t>
      </w:r>
      <w:r w:rsidRPr="008C7450">
        <w:rPr>
          <w:sz w:val="28"/>
          <w:szCs w:val="28"/>
          <w:lang w:val="it-IT"/>
        </w:rPr>
        <w:tab/>
      </w:r>
      <w:r w:rsidR="00BA6AA3">
        <w:rPr>
          <w:sz w:val="28"/>
          <w:szCs w:val="28"/>
          <w:lang w:val="it-IT"/>
        </w:rPr>
        <w:fldChar w:fldCharType="begin"/>
      </w:r>
      <w:r w:rsidR="00BA6AA3" w:rsidRPr="008C7450">
        <w:rPr>
          <w:sz w:val="28"/>
          <w:szCs w:val="28"/>
          <w:lang w:val="it-IT"/>
        </w:rPr>
        <w:instrText xml:space="preserve"> MERGEFIELD Email </w:instrText>
      </w:r>
      <w:r w:rsidR="00BA6AA3">
        <w:rPr>
          <w:sz w:val="28"/>
          <w:szCs w:val="28"/>
          <w:lang w:val="it-IT"/>
        </w:rPr>
        <w:fldChar w:fldCharType="separate"/>
      </w:r>
      <w:r w:rsidR="008C7450">
        <w:rPr>
          <w:noProof/>
          <w:sz w:val="28"/>
          <w:szCs w:val="28"/>
          <w:lang w:val="it-IT"/>
        </w:rPr>
        <w:t>«Email»</w:t>
      </w:r>
      <w:r w:rsidR="00BA6AA3">
        <w:rPr>
          <w:sz w:val="28"/>
          <w:szCs w:val="28"/>
          <w:lang w:val="it-IT"/>
        </w:rPr>
        <w:fldChar w:fldCharType="end"/>
      </w:r>
    </w:p>
    <w:p w14:paraId="672D3001" w14:textId="77777777" w:rsidR="00B830E6" w:rsidRPr="008C7450" w:rsidRDefault="00B830E6" w:rsidP="00A759A5">
      <w:pPr>
        <w:tabs>
          <w:tab w:val="right" w:pos="2127"/>
          <w:tab w:val="left" w:pos="2268"/>
        </w:tabs>
        <w:spacing w:after="40"/>
        <w:rPr>
          <w:b/>
          <w:color w:val="548DD4" w:themeColor="text2" w:themeTint="99"/>
          <w:lang w:val="it-IT"/>
        </w:rPr>
      </w:pPr>
    </w:p>
    <w:p w14:paraId="4B9792D2" w14:textId="1ECA50E4" w:rsidR="00B830E6" w:rsidRDefault="00B830E6" w:rsidP="00A759A5">
      <w:pPr>
        <w:spacing w:after="40"/>
        <w:jc w:val="both"/>
        <w:rPr>
          <w:b/>
          <w:sz w:val="32"/>
          <w:szCs w:val="32"/>
          <w:u w:val="single"/>
        </w:rPr>
      </w:pPr>
      <w:r w:rsidRPr="008C7450">
        <w:rPr>
          <w:sz w:val="32"/>
          <w:szCs w:val="32"/>
          <w:lang w:val="it-IT"/>
        </w:rPr>
        <w:tab/>
      </w:r>
      <w:r w:rsidRPr="00203BAF">
        <w:rPr>
          <w:b/>
          <w:sz w:val="32"/>
          <w:szCs w:val="32"/>
          <w:u w:val="single"/>
        </w:rPr>
        <w:t xml:space="preserve">Ref.: </w:t>
      </w:r>
      <w:r w:rsidR="00721657">
        <w:rPr>
          <w:b/>
          <w:sz w:val="32"/>
          <w:szCs w:val="32"/>
          <w:u w:val="single"/>
        </w:rPr>
        <w:t>Bancada de Teste</w:t>
      </w:r>
    </w:p>
    <w:p w14:paraId="10E850D1" w14:textId="77777777" w:rsidR="00625E0F" w:rsidRPr="00203BAF" w:rsidRDefault="00625E0F" w:rsidP="00B830E6">
      <w:pPr>
        <w:spacing w:after="40"/>
        <w:rPr>
          <w:sz w:val="32"/>
          <w:szCs w:val="32"/>
          <w:u w:val="single"/>
        </w:rPr>
      </w:pPr>
    </w:p>
    <w:p w14:paraId="3B712330" w14:textId="5B4EA6EC" w:rsidR="00B830E6" w:rsidRDefault="00B830E6" w:rsidP="00B830E6">
      <w:pPr>
        <w:spacing w:after="40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t>Prezado</w:t>
      </w:r>
      <w:r w:rsidR="00E9484B">
        <w:rPr>
          <w:b/>
          <w:sz w:val="32"/>
          <w:szCs w:val="32"/>
        </w:rPr>
        <w:t>s(as)</w:t>
      </w:r>
      <w:r>
        <w:rPr>
          <w:b/>
          <w:sz w:val="32"/>
          <w:szCs w:val="32"/>
        </w:rPr>
        <w:t xml:space="preserve"> Senhores</w:t>
      </w:r>
      <w:r w:rsidR="00E9484B">
        <w:rPr>
          <w:b/>
          <w:sz w:val="32"/>
          <w:szCs w:val="32"/>
        </w:rPr>
        <w:t>(as)</w:t>
      </w:r>
    </w:p>
    <w:p w14:paraId="7E5FCA4A" w14:textId="77777777" w:rsidR="00B830E6" w:rsidRDefault="00B830E6" w:rsidP="00B830E6">
      <w:pPr>
        <w:spacing w:after="40"/>
        <w:rPr>
          <w:b/>
          <w:sz w:val="32"/>
          <w:szCs w:val="32"/>
        </w:rPr>
      </w:pPr>
    </w:p>
    <w:p w14:paraId="3BE081A1" w14:textId="77777777" w:rsidR="00B830E6" w:rsidRPr="00B830E6" w:rsidRDefault="00B830E6" w:rsidP="00B830E6">
      <w:pPr>
        <w:tabs>
          <w:tab w:val="left" w:pos="10915"/>
        </w:tabs>
        <w:spacing w:after="0" w:line="240" w:lineRule="auto"/>
        <w:ind w:right="667" w:firstLine="709"/>
        <w:jc w:val="both"/>
        <w:rPr>
          <w:rFonts w:eastAsia="Arial" w:cs="Arial"/>
          <w:sz w:val="28"/>
          <w:szCs w:val="28"/>
        </w:rPr>
      </w:pPr>
      <w:r w:rsidRPr="00B830E6">
        <w:rPr>
          <w:rFonts w:eastAsia="Arial" w:cs="Arial"/>
          <w:sz w:val="28"/>
          <w:szCs w:val="28"/>
        </w:rPr>
        <w:t>S</w:t>
      </w:r>
      <w:r w:rsidRPr="00B830E6">
        <w:rPr>
          <w:rFonts w:eastAsia="Arial" w:cs="Arial"/>
          <w:spacing w:val="1"/>
          <w:sz w:val="28"/>
          <w:szCs w:val="28"/>
        </w:rPr>
        <w:t>e</w:t>
      </w:r>
      <w:r w:rsidRPr="00B830E6">
        <w:rPr>
          <w:rFonts w:eastAsia="Arial" w:cs="Arial"/>
          <w:spacing w:val="-1"/>
          <w:sz w:val="28"/>
          <w:szCs w:val="28"/>
        </w:rPr>
        <w:t>g</w:t>
      </w:r>
      <w:r w:rsidRPr="00B830E6">
        <w:rPr>
          <w:rFonts w:eastAsia="Arial" w:cs="Arial"/>
          <w:spacing w:val="1"/>
          <w:sz w:val="28"/>
          <w:szCs w:val="28"/>
        </w:rPr>
        <w:t>u</w:t>
      </w:r>
      <w:r w:rsidRPr="00B830E6">
        <w:rPr>
          <w:rFonts w:eastAsia="Arial" w:cs="Arial"/>
          <w:sz w:val="28"/>
          <w:szCs w:val="28"/>
        </w:rPr>
        <w:t>e</w:t>
      </w:r>
      <w:r w:rsidRPr="00B830E6">
        <w:rPr>
          <w:rFonts w:eastAsia="Arial" w:cs="Arial"/>
          <w:spacing w:val="25"/>
          <w:sz w:val="28"/>
          <w:szCs w:val="28"/>
        </w:rPr>
        <w:t xml:space="preserve"> </w:t>
      </w:r>
      <w:r w:rsidRPr="00B830E6">
        <w:rPr>
          <w:rFonts w:eastAsia="Arial" w:cs="Arial"/>
          <w:spacing w:val="1"/>
          <w:sz w:val="28"/>
          <w:szCs w:val="28"/>
        </w:rPr>
        <w:t>no</w:t>
      </w:r>
      <w:r w:rsidRPr="00B830E6">
        <w:rPr>
          <w:rFonts w:eastAsia="Arial" w:cs="Arial"/>
          <w:sz w:val="28"/>
          <w:szCs w:val="28"/>
        </w:rPr>
        <w:t>s</w:t>
      </w:r>
      <w:r w:rsidRPr="00B830E6">
        <w:rPr>
          <w:rFonts w:eastAsia="Arial" w:cs="Arial"/>
          <w:spacing w:val="-2"/>
          <w:sz w:val="28"/>
          <w:szCs w:val="28"/>
        </w:rPr>
        <w:t>s</w:t>
      </w:r>
      <w:r w:rsidRPr="00B830E6">
        <w:rPr>
          <w:rFonts w:eastAsia="Arial" w:cs="Arial"/>
          <w:sz w:val="28"/>
          <w:szCs w:val="28"/>
        </w:rPr>
        <w:t>a</w:t>
      </w:r>
      <w:r w:rsidRPr="00B830E6">
        <w:rPr>
          <w:rFonts w:eastAsia="Arial" w:cs="Arial"/>
          <w:spacing w:val="25"/>
          <w:sz w:val="28"/>
          <w:szCs w:val="28"/>
        </w:rPr>
        <w:t xml:space="preserve"> </w:t>
      </w:r>
      <w:r w:rsidRPr="00B830E6">
        <w:rPr>
          <w:rFonts w:eastAsia="Arial" w:cs="Arial"/>
          <w:spacing w:val="1"/>
          <w:sz w:val="28"/>
          <w:szCs w:val="28"/>
        </w:rPr>
        <w:t>p</w:t>
      </w:r>
      <w:r w:rsidRPr="00B830E6">
        <w:rPr>
          <w:rFonts w:eastAsia="Arial" w:cs="Arial"/>
          <w:sz w:val="28"/>
          <w:szCs w:val="28"/>
        </w:rPr>
        <w:t>ro</w:t>
      </w:r>
      <w:r w:rsidRPr="00B830E6">
        <w:rPr>
          <w:rFonts w:eastAsia="Arial" w:cs="Arial"/>
          <w:spacing w:val="-1"/>
          <w:sz w:val="28"/>
          <w:szCs w:val="28"/>
        </w:rPr>
        <w:t>p</w:t>
      </w:r>
      <w:r w:rsidRPr="00B830E6">
        <w:rPr>
          <w:rFonts w:eastAsia="Arial" w:cs="Arial"/>
          <w:spacing w:val="1"/>
          <w:sz w:val="28"/>
          <w:szCs w:val="28"/>
        </w:rPr>
        <w:t>o</w:t>
      </w:r>
      <w:r w:rsidRPr="00B830E6">
        <w:rPr>
          <w:rFonts w:eastAsia="Arial" w:cs="Arial"/>
          <w:sz w:val="28"/>
          <w:szCs w:val="28"/>
        </w:rPr>
        <w:t>sta</w:t>
      </w:r>
      <w:r w:rsidRPr="00B830E6">
        <w:rPr>
          <w:rFonts w:eastAsia="Arial" w:cs="Arial"/>
          <w:spacing w:val="23"/>
          <w:sz w:val="28"/>
          <w:szCs w:val="28"/>
        </w:rPr>
        <w:t xml:space="preserve"> </w:t>
      </w:r>
      <w:r w:rsidRPr="00B830E6">
        <w:rPr>
          <w:rFonts w:eastAsia="Arial" w:cs="Arial"/>
          <w:sz w:val="28"/>
          <w:szCs w:val="28"/>
        </w:rPr>
        <w:t>t</w:t>
      </w:r>
      <w:r w:rsidRPr="00B830E6">
        <w:rPr>
          <w:rFonts w:eastAsia="Arial" w:cs="Arial"/>
          <w:spacing w:val="1"/>
          <w:sz w:val="28"/>
          <w:szCs w:val="28"/>
        </w:rPr>
        <w:t>é</w:t>
      </w:r>
      <w:r w:rsidRPr="00B830E6">
        <w:rPr>
          <w:rFonts w:eastAsia="Arial" w:cs="Arial"/>
          <w:sz w:val="28"/>
          <w:szCs w:val="28"/>
        </w:rPr>
        <w:t>c</w:t>
      </w:r>
      <w:r w:rsidRPr="00B830E6">
        <w:rPr>
          <w:rFonts w:eastAsia="Arial" w:cs="Arial"/>
          <w:spacing w:val="1"/>
          <w:sz w:val="28"/>
          <w:szCs w:val="28"/>
        </w:rPr>
        <w:t>n</w:t>
      </w:r>
      <w:r w:rsidRPr="00B830E6">
        <w:rPr>
          <w:rFonts w:eastAsia="Arial" w:cs="Arial"/>
          <w:sz w:val="28"/>
          <w:szCs w:val="28"/>
        </w:rPr>
        <w:t>ica</w:t>
      </w:r>
      <w:r w:rsidRPr="00B830E6">
        <w:rPr>
          <w:rFonts w:eastAsia="Arial" w:cs="Arial"/>
          <w:spacing w:val="25"/>
          <w:sz w:val="28"/>
          <w:szCs w:val="28"/>
        </w:rPr>
        <w:t xml:space="preserve"> </w:t>
      </w:r>
      <w:r w:rsidRPr="00B830E6">
        <w:rPr>
          <w:rFonts w:eastAsia="Arial" w:cs="Arial"/>
          <w:sz w:val="28"/>
          <w:szCs w:val="28"/>
        </w:rPr>
        <w:t>e</w:t>
      </w:r>
      <w:r w:rsidRPr="00B830E6">
        <w:rPr>
          <w:rFonts w:eastAsia="Arial" w:cs="Arial"/>
          <w:spacing w:val="25"/>
          <w:sz w:val="28"/>
          <w:szCs w:val="28"/>
        </w:rPr>
        <w:t xml:space="preserve"> </w:t>
      </w:r>
      <w:r w:rsidRPr="00B830E6">
        <w:rPr>
          <w:rFonts w:eastAsia="Arial" w:cs="Arial"/>
          <w:sz w:val="28"/>
          <w:szCs w:val="28"/>
        </w:rPr>
        <w:t>c</w:t>
      </w:r>
      <w:r w:rsidRPr="00B830E6">
        <w:rPr>
          <w:rFonts w:eastAsia="Arial" w:cs="Arial"/>
          <w:spacing w:val="-1"/>
          <w:sz w:val="28"/>
          <w:szCs w:val="28"/>
        </w:rPr>
        <w:t>o</w:t>
      </w:r>
      <w:r w:rsidRPr="00B830E6">
        <w:rPr>
          <w:rFonts w:eastAsia="Arial" w:cs="Arial"/>
          <w:spacing w:val="1"/>
          <w:sz w:val="28"/>
          <w:szCs w:val="28"/>
        </w:rPr>
        <w:t>me</w:t>
      </w:r>
      <w:r w:rsidRPr="00B830E6">
        <w:rPr>
          <w:rFonts w:eastAsia="Arial" w:cs="Arial"/>
          <w:sz w:val="28"/>
          <w:szCs w:val="28"/>
        </w:rPr>
        <w:t>rc</w:t>
      </w:r>
      <w:r w:rsidRPr="00B830E6">
        <w:rPr>
          <w:rFonts w:eastAsia="Arial" w:cs="Arial"/>
          <w:spacing w:val="-1"/>
          <w:sz w:val="28"/>
          <w:szCs w:val="28"/>
        </w:rPr>
        <w:t>i</w:t>
      </w:r>
      <w:r w:rsidRPr="00B830E6">
        <w:rPr>
          <w:rFonts w:eastAsia="Arial" w:cs="Arial"/>
          <w:spacing w:val="1"/>
          <w:sz w:val="28"/>
          <w:szCs w:val="28"/>
        </w:rPr>
        <w:t>a</w:t>
      </w:r>
      <w:r w:rsidRPr="00B830E6">
        <w:rPr>
          <w:rFonts w:eastAsia="Arial" w:cs="Arial"/>
          <w:sz w:val="28"/>
          <w:szCs w:val="28"/>
        </w:rPr>
        <w:t>l</w:t>
      </w:r>
      <w:r w:rsidRPr="00B830E6">
        <w:rPr>
          <w:rFonts w:eastAsia="Arial" w:cs="Arial"/>
          <w:spacing w:val="24"/>
          <w:sz w:val="28"/>
          <w:szCs w:val="28"/>
        </w:rPr>
        <w:t xml:space="preserve"> </w:t>
      </w:r>
      <w:r w:rsidRPr="00B830E6">
        <w:rPr>
          <w:rFonts w:eastAsia="Arial" w:cs="Arial"/>
          <w:spacing w:val="-1"/>
          <w:sz w:val="28"/>
          <w:szCs w:val="28"/>
        </w:rPr>
        <w:t>p</w:t>
      </w:r>
      <w:r w:rsidRPr="00B830E6">
        <w:rPr>
          <w:rFonts w:eastAsia="Arial" w:cs="Arial"/>
          <w:spacing w:val="1"/>
          <w:sz w:val="28"/>
          <w:szCs w:val="28"/>
        </w:rPr>
        <w:t>a</w:t>
      </w:r>
      <w:r w:rsidRPr="00B830E6">
        <w:rPr>
          <w:rFonts w:eastAsia="Arial" w:cs="Arial"/>
          <w:sz w:val="28"/>
          <w:szCs w:val="28"/>
        </w:rPr>
        <w:t>ra o</w:t>
      </w:r>
      <w:r w:rsidRPr="00B830E6">
        <w:rPr>
          <w:rFonts w:eastAsia="Arial" w:cs="Arial"/>
          <w:spacing w:val="24"/>
          <w:sz w:val="28"/>
          <w:szCs w:val="28"/>
        </w:rPr>
        <w:t xml:space="preserve"> </w:t>
      </w:r>
      <w:r w:rsidRPr="00B830E6">
        <w:rPr>
          <w:rFonts w:eastAsia="Arial" w:cs="Arial"/>
          <w:sz w:val="28"/>
          <w:szCs w:val="28"/>
        </w:rPr>
        <w:t>f</w:t>
      </w:r>
      <w:r w:rsidRPr="00B830E6">
        <w:rPr>
          <w:rFonts w:eastAsia="Arial" w:cs="Arial"/>
          <w:spacing w:val="1"/>
          <w:sz w:val="28"/>
          <w:szCs w:val="28"/>
        </w:rPr>
        <w:t>o</w:t>
      </w:r>
      <w:r w:rsidRPr="00B830E6">
        <w:rPr>
          <w:rFonts w:eastAsia="Arial" w:cs="Arial"/>
          <w:sz w:val="28"/>
          <w:szCs w:val="28"/>
        </w:rPr>
        <w:t>rn</w:t>
      </w:r>
      <w:r w:rsidRPr="00B830E6">
        <w:rPr>
          <w:rFonts w:eastAsia="Arial" w:cs="Arial"/>
          <w:spacing w:val="1"/>
          <w:sz w:val="28"/>
          <w:szCs w:val="28"/>
        </w:rPr>
        <w:t>e</w:t>
      </w:r>
      <w:r w:rsidRPr="00B830E6">
        <w:rPr>
          <w:rFonts w:eastAsia="Arial" w:cs="Arial"/>
          <w:sz w:val="28"/>
          <w:szCs w:val="28"/>
        </w:rPr>
        <w:t>c</w:t>
      </w:r>
      <w:r w:rsidRPr="00B830E6">
        <w:rPr>
          <w:rFonts w:eastAsia="Arial" w:cs="Arial"/>
          <w:spacing w:val="-3"/>
          <w:sz w:val="28"/>
          <w:szCs w:val="28"/>
        </w:rPr>
        <w:t>i</w:t>
      </w:r>
      <w:r w:rsidRPr="00B830E6">
        <w:rPr>
          <w:rFonts w:eastAsia="Arial" w:cs="Arial"/>
          <w:spacing w:val="1"/>
          <w:sz w:val="28"/>
          <w:szCs w:val="28"/>
        </w:rPr>
        <w:t>me</w:t>
      </w:r>
      <w:r w:rsidRPr="00B830E6">
        <w:rPr>
          <w:rFonts w:eastAsia="Arial" w:cs="Arial"/>
          <w:spacing w:val="-1"/>
          <w:sz w:val="28"/>
          <w:szCs w:val="28"/>
        </w:rPr>
        <w:t>n</w:t>
      </w:r>
      <w:r w:rsidRPr="00B830E6">
        <w:rPr>
          <w:rFonts w:eastAsia="Arial" w:cs="Arial"/>
          <w:sz w:val="28"/>
          <w:szCs w:val="28"/>
        </w:rPr>
        <w:t>to</w:t>
      </w:r>
      <w:r w:rsidRPr="00B830E6">
        <w:rPr>
          <w:rFonts w:eastAsia="Arial" w:cs="Arial"/>
          <w:spacing w:val="34"/>
          <w:sz w:val="28"/>
          <w:szCs w:val="28"/>
        </w:rPr>
        <w:t xml:space="preserve"> </w:t>
      </w:r>
      <w:r w:rsidRPr="00B830E6">
        <w:rPr>
          <w:rFonts w:eastAsia="Arial" w:cs="Arial"/>
          <w:spacing w:val="1"/>
          <w:sz w:val="28"/>
          <w:szCs w:val="28"/>
        </w:rPr>
        <w:t>dos</w:t>
      </w:r>
      <w:r w:rsidRPr="00B830E6">
        <w:rPr>
          <w:rFonts w:eastAsia="Arial" w:cs="Arial"/>
          <w:spacing w:val="25"/>
          <w:sz w:val="28"/>
          <w:szCs w:val="28"/>
        </w:rPr>
        <w:t xml:space="preserve"> </w:t>
      </w:r>
      <w:r w:rsidRPr="00B830E6">
        <w:rPr>
          <w:rFonts w:eastAsia="Arial" w:cs="Arial"/>
          <w:sz w:val="28"/>
          <w:szCs w:val="28"/>
        </w:rPr>
        <w:t>s</w:t>
      </w:r>
      <w:r w:rsidRPr="00B830E6">
        <w:rPr>
          <w:rFonts w:eastAsia="Arial" w:cs="Arial"/>
          <w:spacing w:val="1"/>
          <w:sz w:val="28"/>
          <w:szCs w:val="28"/>
        </w:rPr>
        <w:t>e</w:t>
      </w:r>
      <w:r w:rsidRPr="00B830E6">
        <w:rPr>
          <w:rFonts w:eastAsia="Arial" w:cs="Arial"/>
          <w:sz w:val="28"/>
          <w:szCs w:val="28"/>
        </w:rPr>
        <w:t>r</w:t>
      </w:r>
      <w:r w:rsidRPr="00B830E6">
        <w:rPr>
          <w:rFonts w:eastAsia="Arial" w:cs="Arial"/>
          <w:spacing w:val="-3"/>
          <w:sz w:val="28"/>
          <w:szCs w:val="28"/>
        </w:rPr>
        <w:t>v</w:t>
      </w:r>
      <w:r w:rsidRPr="00B830E6">
        <w:rPr>
          <w:rFonts w:eastAsia="Arial" w:cs="Arial"/>
          <w:sz w:val="28"/>
          <w:szCs w:val="28"/>
        </w:rPr>
        <w:t>iços</w:t>
      </w:r>
      <w:r w:rsidRPr="00B830E6">
        <w:rPr>
          <w:rFonts w:eastAsia="Arial" w:cs="Arial"/>
          <w:spacing w:val="28"/>
          <w:sz w:val="28"/>
          <w:szCs w:val="28"/>
        </w:rPr>
        <w:t xml:space="preserve"> </w:t>
      </w:r>
      <w:r w:rsidRPr="00B830E6">
        <w:rPr>
          <w:rFonts w:eastAsia="Arial" w:cs="Arial"/>
          <w:spacing w:val="1"/>
          <w:sz w:val="28"/>
          <w:szCs w:val="28"/>
        </w:rPr>
        <w:t>e</w:t>
      </w:r>
      <w:r w:rsidRPr="00B830E6">
        <w:rPr>
          <w:rFonts w:eastAsia="Arial" w:cs="Arial"/>
          <w:sz w:val="28"/>
          <w:szCs w:val="28"/>
        </w:rPr>
        <w:t>m ref</w:t>
      </w:r>
      <w:r w:rsidRPr="00B830E6">
        <w:rPr>
          <w:rFonts w:eastAsia="Arial" w:cs="Arial"/>
          <w:spacing w:val="1"/>
          <w:sz w:val="28"/>
          <w:szCs w:val="28"/>
        </w:rPr>
        <w:t>e</w:t>
      </w:r>
      <w:r w:rsidRPr="00B830E6">
        <w:rPr>
          <w:rFonts w:eastAsia="Arial" w:cs="Arial"/>
          <w:sz w:val="28"/>
          <w:szCs w:val="28"/>
        </w:rPr>
        <w:t>rê</w:t>
      </w:r>
      <w:r w:rsidRPr="00B830E6">
        <w:rPr>
          <w:rFonts w:eastAsia="Arial" w:cs="Arial"/>
          <w:spacing w:val="1"/>
          <w:sz w:val="28"/>
          <w:szCs w:val="28"/>
        </w:rPr>
        <w:t>n</w:t>
      </w:r>
      <w:r w:rsidRPr="00B830E6">
        <w:rPr>
          <w:rFonts w:eastAsia="Arial" w:cs="Arial"/>
          <w:sz w:val="28"/>
          <w:szCs w:val="28"/>
        </w:rPr>
        <w:t>ci</w:t>
      </w:r>
      <w:r w:rsidRPr="00B830E6">
        <w:rPr>
          <w:rFonts w:eastAsia="Arial" w:cs="Arial"/>
          <w:spacing w:val="-2"/>
          <w:sz w:val="28"/>
          <w:szCs w:val="28"/>
        </w:rPr>
        <w:t>a</w:t>
      </w:r>
      <w:r w:rsidRPr="00B830E6">
        <w:rPr>
          <w:rFonts w:eastAsia="Arial" w:cs="Arial"/>
          <w:sz w:val="28"/>
          <w:szCs w:val="28"/>
        </w:rPr>
        <w:t>.</w:t>
      </w:r>
    </w:p>
    <w:p w14:paraId="2ED9C3FF" w14:textId="77777777" w:rsidR="00B830E6" w:rsidRPr="00B830E6" w:rsidRDefault="00B830E6" w:rsidP="00B830E6">
      <w:pPr>
        <w:tabs>
          <w:tab w:val="left" w:pos="10915"/>
        </w:tabs>
        <w:spacing w:after="0" w:line="240" w:lineRule="auto"/>
        <w:ind w:right="671" w:firstLine="709"/>
        <w:jc w:val="both"/>
        <w:rPr>
          <w:rFonts w:eastAsia="Arial" w:cs="Arial"/>
          <w:sz w:val="28"/>
          <w:szCs w:val="28"/>
        </w:rPr>
      </w:pPr>
      <w:r w:rsidRPr="00B830E6">
        <w:rPr>
          <w:rFonts w:eastAsia="Arial" w:cs="Arial"/>
          <w:sz w:val="28"/>
          <w:szCs w:val="28"/>
        </w:rPr>
        <w:t>A</w:t>
      </w:r>
      <w:r w:rsidRPr="00B830E6">
        <w:rPr>
          <w:rFonts w:eastAsia="Arial" w:cs="Arial"/>
          <w:spacing w:val="-1"/>
          <w:sz w:val="28"/>
          <w:szCs w:val="28"/>
        </w:rPr>
        <w:t>g</w:t>
      </w:r>
      <w:r w:rsidRPr="00B830E6">
        <w:rPr>
          <w:rFonts w:eastAsia="Arial" w:cs="Arial"/>
          <w:spacing w:val="1"/>
          <w:sz w:val="28"/>
          <w:szCs w:val="28"/>
        </w:rPr>
        <w:t>ua</w:t>
      </w:r>
      <w:r w:rsidRPr="00B830E6">
        <w:rPr>
          <w:rFonts w:eastAsia="Arial" w:cs="Arial"/>
          <w:sz w:val="28"/>
          <w:szCs w:val="28"/>
        </w:rPr>
        <w:t>rd</w:t>
      </w:r>
      <w:r w:rsidRPr="00B830E6">
        <w:rPr>
          <w:rFonts w:eastAsia="Arial" w:cs="Arial"/>
          <w:spacing w:val="-1"/>
          <w:sz w:val="28"/>
          <w:szCs w:val="28"/>
        </w:rPr>
        <w:t>a</w:t>
      </w:r>
      <w:r w:rsidRPr="00B830E6">
        <w:rPr>
          <w:rFonts w:eastAsia="Arial" w:cs="Arial"/>
          <w:spacing w:val="1"/>
          <w:sz w:val="28"/>
          <w:szCs w:val="28"/>
        </w:rPr>
        <w:t>mo</w:t>
      </w:r>
      <w:r w:rsidRPr="00B830E6">
        <w:rPr>
          <w:rFonts w:eastAsia="Arial" w:cs="Arial"/>
          <w:sz w:val="28"/>
          <w:szCs w:val="28"/>
        </w:rPr>
        <w:t xml:space="preserve">s </w:t>
      </w:r>
      <w:r w:rsidRPr="00B830E6">
        <w:rPr>
          <w:rFonts w:eastAsia="Arial" w:cs="Arial"/>
          <w:spacing w:val="1"/>
          <w:sz w:val="28"/>
          <w:szCs w:val="28"/>
        </w:rPr>
        <w:t>um parecer</w:t>
      </w:r>
      <w:r w:rsidRPr="00B830E6">
        <w:rPr>
          <w:rFonts w:eastAsia="Arial" w:cs="Arial"/>
          <w:sz w:val="28"/>
          <w:szCs w:val="28"/>
        </w:rPr>
        <w:t xml:space="preserve"> a </w:t>
      </w:r>
      <w:r w:rsidR="00A40A00">
        <w:rPr>
          <w:rFonts w:eastAsia="Arial" w:cs="Arial"/>
          <w:sz w:val="28"/>
          <w:szCs w:val="28"/>
        </w:rPr>
        <w:t>r</w:t>
      </w:r>
      <w:r w:rsidRPr="00B830E6">
        <w:rPr>
          <w:rFonts w:eastAsia="Arial" w:cs="Arial"/>
          <w:sz w:val="28"/>
          <w:szCs w:val="28"/>
        </w:rPr>
        <w:t>es</w:t>
      </w:r>
      <w:r w:rsidRPr="00B830E6">
        <w:rPr>
          <w:rFonts w:eastAsia="Arial" w:cs="Arial"/>
          <w:spacing w:val="-1"/>
          <w:sz w:val="28"/>
          <w:szCs w:val="28"/>
        </w:rPr>
        <w:t>p</w:t>
      </w:r>
      <w:r w:rsidRPr="00B830E6">
        <w:rPr>
          <w:rFonts w:eastAsia="Arial" w:cs="Arial"/>
          <w:spacing w:val="1"/>
          <w:sz w:val="28"/>
          <w:szCs w:val="28"/>
        </w:rPr>
        <w:t>e</w:t>
      </w:r>
      <w:r w:rsidRPr="00B830E6">
        <w:rPr>
          <w:rFonts w:eastAsia="Arial" w:cs="Arial"/>
          <w:sz w:val="28"/>
          <w:szCs w:val="28"/>
        </w:rPr>
        <w:t>ito e c</w:t>
      </w:r>
      <w:r w:rsidRPr="00B830E6">
        <w:rPr>
          <w:rFonts w:eastAsia="Arial" w:cs="Arial"/>
          <w:spacing w:val="1"/>
          <w:sz w:val="28"/>
          <w:szCs w:val="28"/>
        </w:rPr>
        <w:t>o</w:t>
      </w:r>
      <w:r w:rsidRPr="00B830E6">
        <w:rPr>
          <w:rFonts w:eastAsia="Arial" w:cs="Arial"/>
          <w:sz w:val="28"/>
          <w:szCs w:val="28"/>
        </w:rPr>
        <w:t>loc</w:t>
      </w:r>
      <w:r w:rsidRPr="00B830E6">
        <w:rPr>
          <w:rFonts w:eastAsia="Arial" w:cs="Arial"/>
          <w:spacing w:val="-1"/>
          <w:sz w:val="28"/>
          <w:szCs w:val="28"/>
        </w:rPr>
        <w:t>a</w:t>
      </w:r>
      <w:r w:rsidRPr="00B830E6">
        <w:rPr>
          <w:rFonts w:eastAsia="Arial" w:cs="Arial"/>
          <w:spacing w:val="1"/>
          <w:sz w:val="28"/>
          <w:szCs w:val="28"/>
        </w:rPr>
        <w:t>m</w:t>
      </w:r>
      <w:r w:rsidRPr="00B830E6">
        <w:rPr>
          <w:rFonts w:eastAsia="Arial" w:cs="Arial"/>
          <w:spacing w:val="8"/>
          <w:sz w:val="28"/>
          <w:szCs w:val="28"/>
        </w:rPr>
        <w:t>o</w:t>
      </w:r>
      <w:r w:rsidRPr="00B830E6">
        <w:rPr>
          <w:rFonts w:eastAsia="Arial" w:cs="Arial"/>
          <w:spacing w:val="-1"/>
          <w:sz w:val="28"/>
          <w:szCs w:val="28"/>
        </w:rPr>
        <w:t>-</w:t>
      </w:r>
      <w:r w:rsidRPr="00B830E6">
        <w:rPr>
          <w:rFonts w:eastAsia="Arial" w:cs="Arial"/>
          <w:spacing w:val="1"/>
          <w:sz w:val="28"/>
          <w:szCs w:val="28"/>
        </w:rPr>
        <w:t>no</w:t>
      </w:r>
      <w:r w:rsidRPr="00B830E6">
        <w:rPr>
          <w:rFonts w:eastAsia="Arial" w:cs="Arial"/>
          <w:sz w:val="28"/>
          <w:szCs w:val="28"/>
        </w:rPr>
        <w:t xml:space="preserve">s </w:t>
      </w:r>
      <w:r w:rsidRPr="00B830E6">
        <w:rPr>
          <w:rFonts w:eastAsia="Arial" w:cs="Arial"/>
          <w:spacing w:val="1"/>
          <w:sz w:val="28"/>
          <w:szCs w:val="28"/>
        </w:rPr>
        <w:t>a disposição para</w:t>
      </w:r>
      <w:r w:rsidRPr="00B830E6">
        <w:rPr>
          <w:rFonts w:eastAsia="Arial" w:cs="Arial"/>
          <w:sz w:val="28"/>
          <w:szCs w:val="28"/>
        </w:rPr>
        <w:t xml:space="preserve"> </w:t>
      </w:r>
      <w:r w:rsidRPr="00B830E6">
        <w:rPr>
          <w:rFonts w:eastAsia="Arial" w:cs="Arial"/>
          <w:spacing w:val="-1"/>
          <w:sz w:val="28"/>
          <w:szCs w:val="28"/>
        </w:rPr>
        <w:t>maiores esclarecimentos</w:t>
      </w:r>
      <w:r w:rsidRPr="00B830E6">
        <w:rPr>
          <w:rFonts w:eastAsia="Arial" w:cs="Arial"/>
          <w:sz w:val="28"/>
          <w:szCs w:val="28"/>
        </w:rPr>
        <w:t>.</w:t>
      </w:r>
    </w:p>
    <w:p w14:paraId="7340E48D" w14:textId="77777777" w:rsidR="00B830E6" w:rsidRPr="00B830E6" w:rsidRDefault="00B830E6" w:rsidP="00B830E6">
      <w:pPr>
        <w:tabs>
          <w:tab w:val="left" w:pos="10915"/>
        </w:tabs>
        <w:spacing w:before="2" w:after="0" w:line="150" w:lineRule="exact"/>
        <w:ind w:firstLine="709"/>
        <w:rPr>
          <w:sz w:val="28"/>
          <w:szCs w:val="28"/>
        </w:rPr>
      </w:pPr>
    </w:p>
    <w:p w14:paraId="1B8CEA0A" w14:textId="77777777" w:rsidR="00B830E6" w:rsidRDefault="00B830E6" w:rsidP="00B830E6">
      <w:pPr>
        <w:tabs>
          <w:tab w:val="left" w:pos="10915"/>
        </w:tabs>
        <w:spacing w:after="0" w:line="200" w:lineRule="exact"/>
        <w:ind w:firstLine="709"/>
        <w:rPr>
          <w:sz w:val="28"/>
          <w:szCs w:val="28"/>
        </w:rPr>
      </w:pPr>
    </w:p>
    <w:p w14:paraId="07FB3C01" w14:textId="77777777" w:rsidR="00515F56" w:rsidRDefault="00515F56" w:rsidP="00B830E6">
      <w:pPr>
        <w:tabs>
          <w:tab w:val="left" w:pos="10915"/>
        </w:tabs>
        <w:spacing w:after="0" w:line="200" w:lineRule="exact"/>
        <w:ind w:firstLine="709"/>
        <w:rPr>
          <w:sz w:val="28"/>
          <w:szCs w:val="28"/>
        </w:rPr>
      </w:pPr>
    </w:p>
    <w:p w14:paraId="4A408908" w14:textId="77777777" w:rsidR="003F4DC7" w:rsidRDefault="003F4DC7" w:rsidP="00B830E6">
      <w:pPr>
        <w:tabs>
          <w:tab w:val="left" w:pos="10915"/>
        </w:tabs>
        <w:spacing w:after="0" w:line="200" w:lineRule="exact"/>
        <w:ind w:firstLine="709"/>
        <w:rPr>
          <w:sz w:val="28"/>
          <w:szCs w:val="28"/>
        </w:rPr>
      </w:pPr>
    </w:p>
    <w:p w14:paraId="2C4CD009" w14:textId="77777777" w:rsidR="003F4DC7" w:rsidRDefault="003F4DC7" w:rsidP="00B830E6">
      <w:pPr>
        <w:tabs>
          <w:tab w:val="left" w:pos="10915"/>
        </w:tabs>
        <w:spacing w:after="0" w:line="200" w:lineRule="exact"/>
        <w:ind w:firstLine="709"/>
        <w:rPr>
          <w:sz w:val="28"/>
          <w:szCs w:val="28"/>
        </w:rPr>
      </w:pPr>
    </w:p>
    <w:p w14:paraId="38350026" w14:textId="77777777" w:rsidR="003F4DC7" w:rsidRDefault="003F4DC7" w:rsidP="00B830E6">
      <w:pPr>
        <w:tabs>
          <w:tab w:val="left" w:pos="10915"/>
        </w:tabs>
        <w:spacing w:after="0" w:line="200" w:lineRule="exact"/>
        <w:ind w:firstLine="709"/>
        <w:rPr>
          <w:sz w:val="28"/>
          <w:szCs w:val="28"/>
        </w:rPr>
      </w:pPr>
    </w:p>
    <w:p w14:paraId="0D0606E9" w14:textId="77777777" w:rsidR="003F4DC7" w:rsidRPr="00B830E6" w:rsidRDefault="003F4DC7" w:rsidP="00B830E6">
      <w:pPr>
        <w:tabs>
          <w:tab w:val="left" w:pos="10915"/>
        </w:tabs>
        <w:spacing w:after="0" w:line="200" w:lineRule="exact"/>
        <w:ind w:firstLine="709"/>
        <w:rPr>
          <w:sz w:val="28"/>
          <w:szCs w:val="28"/>
        </w:rPr>
      </w:pPr>
    </w:p>
    <w:p w14:paraId="4C39B8F2" w14:textId="77777777" w:rsidR="00B830E6" w:rsidRPr="00B830E6" w:rsidRDefault="00B830E6" w:rsidP="00B830E6">
      <w:pPr>
        <w:tabs>
          <w:tab w:val="left" w:pos="10915"/>
        </w:tabs>
        <w:spacing w:after="0" w:line="200" w:lineRule="exact"/>
        <w:ind w:firstLine="709"/>
        <w:rPr>
          <w:sz w:val="28"/>
          <w:szCs w:val="28"/>
        </w:rPr>
      </w:pPr>
    </w:p>
    <w:p w14:paraId="5D78F9CC" w14:textId="77777777" w:rsidR="00B830E6" w:rsidRPr="00B830E6" w:rsidRDefault="00B830E6" w:rsidP="00B830E6">
      <w:pPr>
        <w:tabs>
          <w:tab w:val="left" w:pos="10915"/>
        </w:tabs>
        <w:spacing w:after="0" w:line="271" w:lineRule="exact"/>
        <w:ind w:right="-20" w:firstLine="709"/>
        <w:rPr>
          <w:rFonts w:eastAsia="Arial" w:cs="Arial"/>
          <w:sz w:val="28"/>
          <w:szCs w:val="28"/>
        </w:rPr>
      </w:pPr>
      <w:r w:rsidRPr="00B830E6">
        <w:rPr>
          <w:rFonts w:eastAsia="Arial" w:cs="Arial"/>
          <w:position w:val="-1"/>
          <w:sz w:val="28"/>
          <w:szCs w:val="28"/>
        </w:rPr>
        <w:t>At</w:t>
      </w:r>
      <w:r w:rsidRPr="00B830E6">
        <w:rPr>
          <w:rFonts w:eastAsia="Arial" w:cs="Arial"/>
          <w:spacing w:val="1"/>
          <w:position w:val="-1"/>
          <w:sz w:val="28"/>
          <w:szCs w:val="28"/>
        </w:rPr>
        <w:t>en</w:t>
      </w:r>
      <w:r w:rsidRPr="00B830E6">
        <w:rPr>
          <w:rFonts w:eastAsia="Arial" w:cs="Arial"/>
          <w:position w:val="-1"/>
          <w:sz w:val="28"/>
          <w:szCs w:val="28"/>
        </w:rPr>
        <w:t>cio</w:t>
      </w:r>
      <w:r w:rsidRPr="00B830E6">
        <w:rPr>
          <w:rFonts w:eastAsia="Arial" w:cs="Arial"/>
          <w:spacing w:val="-2"/>
          <w:position w:val="-1"/>
          <w:sz w:val="28"/>
          <w:szCs w:val="28"/>
        </w:rPr>
        <w:t>s</w:t>
      </w:r>
      <w:r w:rsidRPr="00B830E6">
        <w:rPr>
          <w:rFonts w:eastAsia="Arial" w:cs="Arial"/>
          <w:spacing w:val="2"/>
          <w:position w:val="-1"/>
          <w:sz w:val="28"/>
          <w:szCs w:val="28"/>
        </w:rPr>
        <w:t>a</w:t>
      </w:r>
      <w:r w:rsidRPr="00B830E6">
        <w:rPr>
          <w:rFonts w:eastAsia="Arial" w:cs="Arial"/>
          <w:spacing w:val="-1"/>
          <w:position w:val="-1"/>
          <w:sz w:val="28"/>
          <w:szCs w:val="28"/>
        </w:rPr>
        <w:t>m</w:t>
      </w:r>
      <w:r w:rsidRPr="00B830E6">
        <w:rPr>
          <w:rFonts w:eastAsia="Arial" w:cs="Arial"/>
          <w:spacing w:val="1"/>
          <w:position w:val="-1"/>
          <w:sz w:val="28"/>
          <w:szCs w:val="28"/>
        </w:rPr>
        <w:t>en</w:t>
      </w:r>
      <w:r w:rsidRPr="00B830E6">
        <w:rPr>
          <w:rFonts w:eastAsia="Arial" w:cs="Arial"/>
          <w:spacing w:val="-2"/>
          <w:position w:val="-1"/>
          <w:sz w:val="28"/>
          <w:szCs w:val="28"/>
        </w:rPr>
        <w:t>t</w:t>
      </w:r>
      <w:r w:rsidRPr="00B830E6">
        <w:rPr>
          <w:rFonts w:eastAsia="Arial" w:cs="Arial"/>
          <w:spacing w:val="1"/>
          <w:position w:val="-1"/>
          <w:sz w:val="28"/>
          <w:szCs w:val="28"/>
        </w:rPr>
        <w:t>e</w:t>
      </w:r>
      <w:r w:rsidRPr="00B830E6">
        <w:rPr>
          <w:rFonts w:eastAsia="Arial" w:cs="Arial"/>
          <w:position w:val="-1"/>
          <w:sz w:val="28"/>
          <w:szCs w:val="28"/>
        </w:rPr>
        <w:t>,</w:t>
      </w:r>
    </w:p>
    <w:p w14:paraId="0513F7CE" w14:textId="77777777" w:rsidR="00B830E6" w:rsidRDefault="00B830E6" w:rsidP="00B830E6">
      <w:pPr>
        <w:spacing w:after="40"/>
        <w:rPr>
          <w:b/>
          <w:sz w:val="32"/>
          <w:szCs w:val="32"/>
        </w:rPr>
      </w:pPr>
    </w:p>
    <w:p w14:paraId="75B4BB51" w14:textId="77777777" w:rsidR="00515F56" w:rsidRDefault="00515F56" w:rsidP="00B830E6">
      <w:pPr>
        <w:spacing w:after="40"/>
        <w:rPr>
          <w:b/>
          <w:sz w:val="32"/>
          <w:szCs w:val="32"/>
        </w:rPr>
      </w:pPr>
    </w:p>
    <w:p w14:paraId="31830631" w14:textId="77777777" w:rsidR="00515F56" w:rsidRDefault="00515F56" w:rsidP="00B830E6">
      <w:pPr>
        <w:spacing w:after="40"/>
        <w:rPr>
          <w:b/>
          <w:sz w:val="32"/>
          <w:szCs w:val="32"/>
        </w:rPr>
      </w:pPr>
    </w:p>
    <w:p w14:paraId="0A9151B5" w14:textId="66ED9DC7" w:rsidR="00515F56" w:rsidRPr="0095449C" w:rsidRDefault="00515F56" w:rsidP="00361039">
      <w:pPr>
        <w:tabs>
          <w:tab w:val="left" w:pos="709"/>
          <w:tab w:val="left" w:pos="4536"/>
          <w:tab w:val="left" w:pos="5812"/>
          <w:tab w:val="left" w:pos="10206"/>
        </w:tabs>
        <w:spacing w:before="32" w:after="0" w:line="240" w:lineRule="auto"/>
        <w:ind w:right="-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pacing w:val="-1"/>
        </w:rPr>
        <w:tab/>
      </w:r>
      <w:r w:rsidR="006E046D">
        <w:rPr>
          <w:rFonts w:ascii="Arial" w:eastAsia="Arial" w:hAnsi="Arial" w:cs="Arial"/>
          <w:b/>
          <w:bCs/>
          <w:spacing w:val="-1"/>
        </w:rPr>
        <w:t>Cristiano Stoski</w:t>
      </w:r>
      <w:r>
        <w:rPr>
          <w:rFonts w:ascii="Arial" w:eastAsia="Arial" w:hAnsi="Arial" w:cs="Arial"/>
          <w:b/>
          <w:bCs/>
          <w:spacing w:val="-1"/>
        </w:rPr>
        <w:tab/>
      </w:r>
      <w:r>
        <w:rPr>
          <w:rFonts w:ascii="Arial" w:eastAsia="Arial" w:hAnsi="Arial" w:cs="Arial"/>
          <w:b/>
          <w:bCs/>
          <w:spacing w:val="-1"/>
        </w:rPr>
        <w:tab/>
      </w:r>
      <w:r w:rsidR="00F40014">
        <w:rPr>
          <w:rFonts w:ascii="Arial" w:eastAsia="Arial" w:hAnsi="Arial" w:cs="Arial"/>
          <w:b/>
          <w:bCs/>
          <w:spacing w:val="-1"/>
        </w:rPr>
        <w:t>Arnaldo Gilberto Storrer</w:t>
      </w:r>
    </w:p>
    <w:p w14:paraId="03F8404F" w14:textId="77777777" w:rsidR="00515F56" w:rsidRPr="0095449C" w:rsidRDefault="00515F56" w:rsidP="00515F56">
      <w:pPr>
        <w:tabs>
          <w:tab w:val="left" w:pos="1134"/>
          <w:tab w:val="left" w:pos="4536"/>
          <w:tab w:val="left" w:pos="6804"/>
          <w:tab w:val="left" w:pos="10206"/>
        </w:tabs>
        <w:spacing w:before="3" w:after="0" w:line="120" w:lineRule="exact"/>
        <w:rPr>
          <w:sz w:val="12"/>
          <w:szCs w:val="12"/>
        </w:rPr>
      </w:pPr>
      <w:r>
        <w:rPr>
          <w:sz w:val="12"/>
          <w:szCs w:val="12"/>
        </w:rPr>
        <w:tab/>
      </w:r>
    </w:p>
    <w:p w14:paraId="65C7C8F9" w14:textId="77777777" w:rsidR="00515F56" w:rsidRPr="0095449C" w:rsidRDefault="00515F56" w:rsidP="00361039">
      <w:pPr>
        <w:tabs>
          <w:tab w:val="left" w:pos="709"/>
          <w:tab w:val="left" w:pos="4536"/>
          <w:tab w:val="left" w:pos="5812"/>
          <w:tab w:val="left" w:pos="10206"/>
        </w:tabs>
        <w:spacing w:after="0" w:line="240" w:lineRule="auto"/>
        <w:ind w:right="-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>Engenharia de Projetos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Engenharia de Projetos</w:t>
      </w:r>
    </w:p>
    <w:p w14:paraId="3C75F417" w14:textId="77777777" w:rsidR="00515F56" w:rsidRPr="0095449C" w:rsidRDefault="00515F56" w:rsidP="00AC171C">
      <w:pPr>
        <w:tabs>
          <w:tab w:val="left" w:pos="709"/>
          <w:tab w:val="left" w:pos="1160"/>
          <w:tab w:val="left" w:pos="1701"/>
          <w:tab w:val="left" w:pos="4536"/>
          <w:tab w:val="left" w:pos="5812"/>
          <w:tab w:val="left" w:pos="6804"/>
          <w:tab w:val="left" w:pos="10206"/>
        </w:tabs>
        <w:spacing w:after="0" w:line="228" w:lineRule="exact"/>
        <w:ind w:right="-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pacing w:val="3"/>
          <w:sz w:val="20"/>
          <w:szCs w:val="20"/>
        </w:rPr>
        <w:tab/>
      </w:r>
      <w:r w:rsidRPr="0095449C">
        <w:rPr>
          <w:rFonts w:ascii="Arial" w:eastAsia="Arial" w:hAnsi="Arial" w:cs="Arial"/>
          <w:spacing w:val="3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elefone</w:t>
      </w:r>
      <w:r w:rsidRPr="0095449C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pacing w:val="55"/>
          <w:sz w:val="20"/>
          <w:szCs w:val="20"/>
        </w:rPr>
        <w:tab/>
      </w:r>
      <w:r>
        <w:rPr>
          <w:rFonts w:ascii="Arial" w:eastAsia="Arial" w:hAnsi="Arial" w:cs="Arial"/>
          <w:spacing w:val="1"/>
          <w:sz w:val="20"/>
          <w:szCs w:val="20"/>
        </w:rPr>
        <w:t>(</w:t>
      </w:r>
      <w:r>
        <w:rPr>
          <w:rFonts w:ascii="Arial" w:eastAsia="Arial" w:hAnsi="Arial" w:cs="Arial"/>
          <w:spacing w:val="2"/>
          <w:sz w:val="20"/>
          <w:szCs w:val="20"/>
        </w:rPr>
        <w:t xml:space="preserve">41) </w:t>
      </w:r>
      <w:r>
        <w:rPr>
          <w:rFonts w:ascii="Arial" w:eastAsia="Arial" w:hAnsi="Arial" w:cs="Arial"/>
          <w:sz w:val="20"/>
          <w:szCs w:val="20"/>
        </w:rPr>
        <w:t>4106-3232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 w:rsidRPr="0095449C">
        <w:rPr>
          <w:rFonts w:ascii="Arial" w:eastAsia="Arial" w:hAnsi="Arial" w:cs="Arial"/>
          <w:spacing w:val="3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elefone</w:t>
      </w:r>
      <w:r w:rsidRPr="0095449C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pacing w:val="55"/>
          <w:sz w:val="20"/>
          <w:szCs w:val="20"/>
        </w:rPr>
        <w:tab/>
      </w:r>
      <w:r>
        <w:rPr>
          <w:rFonts w:ascii="Arial" w:eastAsia="Arial" w:hAnsi="Arial" w:cs="Arial"/>
          <w:spacing w:val="1"/>
          <w:sz w:val="20"/>
          <w:szCs w:val="20"/>
        </w:rPr>
        <w:t>(</w:t>
      </w:r>
      <w:r>
        <w:rPr>
          <w:rFonts w:ascii="Arial" w:eastAsia="Arial" w:hAnsi="Arial" w:cs="Arial"/>
          <w:spacing w:val="2"/>
          <w:sz w:val="20"/>
          <w:szCs w:val="20"/>
        </w:rPr>
        <w:t xml:space="preserve">41) </w:t>
      </w:r>
      <w:r>
        <w:rPr>
          <w:rFonts w:ascii="Arial" w:eastAsia="Arial" w:hAnsi="Arial" w:cs="Arial"/>
          <w:sz w:val="20"/>
          <w:szCs w:val="20"/>
        </w:rPr>
        <w:t>4106-3232</w:t>
      </w:r>
    </w:p>
    <w:p w14:paraId="1421E4F5" w14:textId="18EC6FDF" w:rsidR="00515F56" w:rsidRDefault="00515F56" w:rsidP="00AC171C">
      <w:pPr>
        <w:tabs>
          <w:tab w:val="left" w:pos="709"/>
          <w:tab w:val="left" w:pos="1701"/>
          <w:tab w:val="left" w:pos="5103"/>
          <w:tab w:val="left" w:pos="5812"/>
          <w:tab w:val="left" w:pos="6804"/>
        </w:tabs>
        <w:spacing w:after="0" w:line="240" w:lineRule="auto"/>
        <w:ind w:right="-85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 w:rsidRPr="0095449C">
        <w:rPr>
          <w:rFonts w:ascii="Arial" w:eastAsia="Arial" w:hAnsi="Arial" w:cs="Arial"/>
          <w:sz w:val="20"/>
          <w:szCs w:val="20"/>
        </w:rPr>
        <w:t>Ce</w:t>
      </w:r>
      <w:r w:rsidRPr="0095449C">
        <w:rPr>
          <w:rFonts w:ascii="Arial" w:eastAsia="Arial" w:hAnsi="Arial" w:cs="Arial"/>
          <w:spacing w:val="-1"/>
          <w:sz w:val="20"/>
          <w:szCs w:val="20"/>
        </w:rPr>
        <w:t>l</w:t>
      </w:r>
      <w:r>
        <w:rPr>
          <w:rFonts w:ascii="Arial" w:eastAsia="Arial" w:hAnsi="Arial" w:cs="Arial"/>
          <w:spacing w:val="-1"/>
          <w:sz w:val="20"/>
          <w:szCs w:val="20"/>
        </w:rPr>
        <w:t>ular</w:t>
      </w:r>
      <w:r w:rsidRPr="0095449C">
        <w:rPr>
          <w:rFonts w:ascii="Arial" w:eastAsia="Arial" w:hAnsi="Arial" w:cs="Arial"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pacing w:val="1"/>
          <w:sz w:val="20"/>
          <w:szCs w:val="20"/>
        </w:rPr>
        <w:t>(</w:t>
      </w:r>
      <w:r>
        <w:rPr>
          <w:rFonts w:ascii="Arial" w:eastAsia="Arial" w:hAnsi="Arial" w:cs="Arial"/>
          <w:spacing w:val="2"/>
          <w:sz w:val="20"/>
          <w:szCs w:val="20"/>
        </w:rPr>
        <w:t xml:space="preserve">41) </w:t>
      </w:r>
      <w:r w:rsidR="006E046D">
        <w:rPr>
          <w:rFonts w:ascii="Arial" w:eastAsia="Arial" w:hAnsi="Arial" w:cs="Arial"/>
          <w:sz w:val="20"/>
          <w:szCs w:val="20"/>
        </w:rPr>
        <w:t>99862-2287</w:t>
      </w:r>
      <w:r w:rsidRPr="0095449C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 w:rsidRPr="0095449C">
        <w:rPr>
          <w:rFonts w:ascii="Arial" w:eastAsia="Arial" w:hAnsi="Arial" w:cs="Arial"/>
          <w:sz w:val="20"/>
          <w:szCs w:val="20"/>
        </w:rPr>
        <w:t>Ce</w:t>
      </w:r>
      <w:r w:rsidRPr="0095449C">
        <w:rPr>
          <w:rFonts w:ascii="Arial" w:eastAsia="Arial" w:hAnsi="Arial" w:cs="Arial"/>
          <w:spacing w:val="-1"/>
          <w:sz w:val="20"/>
          <w:szCs w:val="20"/>
        </w:rPr>
        <w:t>l</w:t>
      </w:r>
      <w:r>
        <w:rPr>
          <w:rFonts w:ascii="Arial" w:eastAsia="Arial" w:hAnsi="Arial" w:cs="Arial"/>
          <w:spacing w:val="-1"/>
          <w:sz w:val="20"/>
          <w:szCs w:val="20"/>
        </w:rPr>
        <w:t>ular</w:t>
      </w:r>
      <w:r w:rsidRPr="0095449C">
        <w:rPr>
          <w:rFonts w:ascii="Arial" w:eastAsia="Arial" w:hAnsi="Arial" w:cs="Arial"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pacing w:val="1"/>
          <w:sz w:val="20"/>
          <w:szCs w:val="20"/>
        </w:rPr>
        <w:t>(</w:t>
      </w:r>
      <w:r>
        <w:rPr>
          <w:rFonts w:ascii="Arial" w:eastAsia="Arial" w:hAnsi="Arial" w:cs="Arial"/>
          <w:spacing w:val="2"/>
          <w:sz w:val="20"/>
          <w:szCs w:val="20"/>
        </w:rPr>
        <w:t xml:space="preserve">41) </w:t>
      </w:r>
      <w:r w:rsidR="00F40014">
        <w:rPr>
          <w:rFonts w:ascii="Arial" w:eastAsia="Arial" w:hAnsi="Arial" w:cs="Arial"/>
          <w:sz w:val="20"/>
          <w:szCs w:val="20"/>
        </w:rPr>
        <w:t>99964</w:t>
      </w:r>
      <w:r>
        <w:rPr>
          <w:rFonts w:ascii="Arial" w:eastAsia="Arial" w:hAnsi="Arial" w:cs="Arial"/>
          <w:sz w:val="20"/>
          <w:szCs w:val="20"/>
        </w:rPr>
        <w:t>-</w:t>
      </w:r>
      <w:r w:rsidR="00F40014">
        <w:rPr>
          <w:rFonts w:ascii="Arial" w:eastAsia="Arial" w:hAnsi="Arial" w:cs="Arial"/>
          <w:sz w:val="20"/>
          <w:szCs w:val="20"/>
        </w:rPr>
        <w:t>5997</w:t>
      </w:r>
      <w:r>
        <w:rPr>
          <w:rFonts w:ascii="Arial" w:eastAsia="Arial" w:hAnsi="Arial" w:cs="Arial"/>
          <w:sz w:val="20"/>
          <w:szCs w:val="20"/>
        </w:rPr>
        <w:tab/>
      </w:r>
    </w:p>
    <w:p w14:paraId="7359533B" w14:textId="2E8576DD" w:rsidR="00515F56" w:rsidRPr="00515F56" w:rsidRDefault="00515F56" w:rsidP="00AC171C">
      <w:pPr>
        <w:tabs>
          <w:tab w:val="left" w:pos="709"/>
          <w:tab w:val="left" w:pos="4536"/>
          <w:tab w:val="left" w:pos="5812"/>
          <w:tab w:val="left" w:pos="10206"/>
        </w:tabs>
        <w:spacing w:after="0" w:line="240" w:lineRule="auto"/>
        <w:ind w:right="-85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hyperlink r:id="rId8" w:history="1">
        <w:r w:rsidR="004F580A" w:rsidRPr="00762240">
          <w:rPr>
            <w:rStyle w:val="Hyperlink"/>
            <w:rFonts w:ascii="Arial" w:eastAsia="Arial" w:hAnsi="Arial" w:cs="Arial"/>
            <w:sz w:val="20"/>
            <w:szCs w:val="20"/>
          </w:rPr>
          <w:t>cristiano.stoski@taktcontrol.com.br</w:t>
        </w:r>
      </w:hyperlink>
      <w:r>
        <w:rPr>
          <w:rFonts w:ascii="Arial" w:eastAsia="Arial" w:hAnsi="Arial" w:cs="Arial"/>
          <w:color w:val="0000FF"/>
          <w:sz w:val="20"/>
          <w:szCs w:val="20"/>
        </w:rPr>
        <w:tab/>
      </w:r>
      <w:r>
        <w:rPr>
          <w:rFonts w:ascii="Arial" w:eastAsia="Arial" w:hAnsi="Arial" w:cs="Arial"/>
          <w:color w:val="0000FF"/>
          <w:sz w:val="20"/>
          <w:szCs w:val="20"/>
        </w:rPr>
        <w:tab/>
      </w:r>
      <w:r w:rsidR="005A4E4B">
        <w:rPr>
          <w:rFonts w:ascii="Arial" w:eastAsia="Arial" w:hAnsi="Arial" w:cs="Arial"/>
          <w:color w:val="0000FF"/>
          <w:sz w:val="20"/>
          <w:szCs w:val="20"/>
          <w:u w:val="single" w:color="0000FF"/>
        </w:rPr>
        <w:t>g</w:t>
      </w:r>
      <w:r w:rsidR="00AC77D8">
        <w:rPr>
          <w:rFonts w:ascii="Arial" w:eastAsia="Arial" w:hAnsi="Arial" w:cs="Arial"/>
          <w:color w:val="0000FF"/>
          <w:sz w:val="20"/>
          <w:szCs w:val="20"/>
          <w:u w:val="single" w:color="0000FF"/>
        </w:rPr>
        <w:t>ilberto.storrer</w:t>
      </w:r>
      <w:r>
        <w:rPr>
          <w:rFonts w:ascii="Arial" w:eastAsia="Arial" w:hAnsi="Arial" w:cs="Arial"/>
          <w:color w:val="0000FF"/>
          <w:sz w:val="20"/>
          <w:szCs w:val="20"/>
          <w:u w:val="single" w:color="0000FF"/>
        </w:rPr>
        <w:t>@taktcontrol.com.br</w:t>
      </w:r>
    </w:p>
    <w:p w14:paraId="44DB0288" w14:textId="77777777" w:rsidR="00B66BC4" w:rsidRDefault="00515F56" w:rsidP="00B66BC4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163398196"/>
        <w:docPartObj>
          <w:docPartGallery w:val="Table of Contents"/>
          <w:docPartUnique/>
        </w:docPartObj>
      </w:sdtPr>
      <w:sdtEndPr/>
      <w:sdtContent>
        <w:p w14:paraId="20FCFE3D" w14:textId="77777777" w:rsidR="00B66BC4" w:rsidRDefault="00B66BC4" w:rsidP="00F47A8F">
          <w:pPr>
            <w:pStyle w:val="CabealhodoSumrio"/>
            <w:ind w:left="426"/>
            <w:rPr>
              <w:rStyle w:val="NormalDestacadoChar"/>
              <w:b/>
              <w:color w:val="auto"/>
              <w:sz w:val="28"/>
              <w:szCs w:val="28"/>
            </w:rPr>
          </w:pPr>
          <w:r w:rsidRPr="00F47A8F">
            <w:rPr>
              <w:rStyle w:val="NormalDestacadoChar"/>
              <w:b/>
              <w:color w:val="auto"/>
              <w:sz w:val="28"/>
              <w:szCs w:val="28"/>
            </w:rPr>
            <w:t>Sumário</w:t>
          </w:r>
        </w:p>
        <w:p w14:paraId="24B2340B" w14:textId="77777777" w:rsidR="00F47A8F" w:rsidRPr="00F47A8F" w:rsidRDefault="00F47A8F" w:rsidP="00F47A8F">
          <w:pPr>
            <w:rPr>
              <w:lang w:eastAsia="pt-BR"/>
            </w:rPr>
          </w:pPr>
        </w:p>
        <w:p w14:paraId="52D2F3A8" w14:textId="5C6B2BF0" w:rsidR="003F1960" w:rsidRDefault="00B66BC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93993" w:history="1">
            <w:r w:rsidR="003F1960" w:rsidRPr="00AD1C24">
              <w:rPr>
                <w:rStyle w:val="Hyperlink"/>
                <w:noProof/>
              </w:rPr>
              <w:t>1.</w:t>
            </w:r>
            <w:r w:rsidR="003F1960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3F1960" w:rsidRPr="00AD1C24">
              <w:rPr>
                <w:rStyle w:val="Hyperlink"/>
                <w:noProof/>
              </w:rPr>
              <w:t>Escopo de Fornecimento</w:t>
            </w:r>
            <w:r w:rsidR="003F1960">
              <w:rPr>
                <w:noProof/>
                <w:webHidden/>
              </w:rPr>
              <w:tab/>
            </w:r>
            <w:r w:rsidR="003F1960">
              <w:rPr>
                <w:noProof/>
                <w:webHidden/>
              </w:rPr>
              <w:fldChar w:fldCharType="begin"/>
            </w:r>
            <w:r w:rsidR="003F1960">
              <w:rPr>
                <w:noProof/>
                <w:webHidden/>
              </w:rPr>
              <w:instrText xml:space="preserve"> PAGEREF _Toc196993993 \h </w:instrText>
            </w:r>
            <w:r w:rsidR="003F1960">
              <w:rPr>
                <w:noProof/>
                <w:webHidden/>
              </w:rPr>
            </w:r>
            <w:r w:rsidR="003F1960">
              <w:rPr>
                <w:noProof/>
                <w:webHidden/>
              </w:rPr>
              <w:fldChar w:fldCharType="separate"/>
            </w:r>
            <w:r w:rsidR="003F1960">
              <w:rPr>
                <w:noProof/>
                <w:webHidden/>
              </w:rPr>
              <w:t>3</w:t>
            </w:r>
            <w:r w:rsidR="003F1960">
              <w:rPr>
                <w:noProof/>
                <w:webHidden/>
              </w:rPr>
              <w:fldChar w:fldCharType="end"/>
            </w:r>
          </w:hyperlink>
        </w:p>
        <w:p w14:paraId="01DA634E" w14:textId="76786B03" w:rsidR="003F1960" w:rsidRDefault="003F1960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6993994" w:history="1">
            <w:r w:rsidRPr="00AD1C24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D1C24">
              <w:rPr>
                <w:rStyle w:val="Hyperlink"/>
                <w:noProof/>
              </w:rPr>
              <w:t>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_Toc196993994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050B3" w14:textId="7EEB0B90" w:rsidR="003F1960" w:rsidRDefault="003F1960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6993995" w:history="1">
            <w:r w:rsidRPr="00AD1C24">
              <w:rPr>
                <w:rStyle w:val="Hyperlink"/>
                <w:noProof/>
              </w:rPr>
              <w:t>1.1.1.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D1C24">
              <w:rPr>
                <w:rStyle w:val="Hyperlink"/>
                <w:noProof/>
              </w:rPr>
              <w:t>Projeto Elétrico, mecânico e Automação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_Toc196993995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4A0B3" w14:textId="6FD8CD08" w:rsidR="003F1960" w:rsidRDefault="003F1960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6993996" w:history="1">
            <w:r w:rsidRPr="00AD1C24">
              <w:rPr>
                <w:rStyle w:val="Hyperlink"/>
                <w:noProof/>
              </w:rPr>
              <w:t>1.1.2.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D1C24">
              <w:rPr>
                <w:rStyle w:val="Hyperlink"/>
                <w:noProof/>
              </w:rPr>
              <w:t>Engenharia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_Toc196993996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5A9F3" w14:textId="73986E0B" w:rsidR="003F1960" w:rsidRDefault="003F1960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6993997" w:history="1">
            <w:r w:rsidRPr="00AD1C24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D1C24">
              <w:rPr>
                <w:rStyle w:val="Hyperlink"/>
                <w:noProof/>
              </w:rPr>
              <w:t>Serviços em campo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_Toc196993997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5AE95" w14:textId="0772C2B6" w:rsidR="003F1960" w:rsidRDefault="003F1960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6993998" w:history="1">
            <w:r w:rsidRPr="00AD1C2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D1C24">
              <w:rPr>
                <w:rStyle w:val="Hyperlink"/>
                <w:noProof/>
              </w:rPr>
              <w:t>Condições Comerciais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_Toc196993998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78C22" w14:textId="6B7D9536" w:rsidR="003F1960" w:rsidRDefault="003F1960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6993999" w:history="1">
            <w:r w:rsidRPr="00AD1C24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D1C24">
              <w:rPr>
                <w:rStyle w:val="Hyperlink"/>
                <w:noProof/>
              </w:rPr>
              <w:t>Pr</w:t>
            </w:r>
            <w:r w:rsidRPr="00AD1C24">
              <w:rPr>
                <w:rStyle w:val="Hyperlink"/>
                <w:noProof/>
                <w:spacing w:val="1"/>
              </w:rPr>
              <w:t>eç</w:t>
            </w:r>
            <w:r w:rsidRPr="00AD1C24">
              <w:rPr>
                <w:rStyle w:val="Hyperlink"/>
                <w:noProof/>
              </w:rPr>
              <w:t>os / Condições e faturamento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_Toc196993999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7AD85" w14:textId="28AD24B3" w:rsidR="003F1960" w:rsidRDefault="003F1960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6994000" w:history="1">
            <w:r w:rsidRPr="00AD1C24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D1C24">
              <w:rPr>
                <w:rStyle w:val="Hyperlink"/>
                <w:noProof/>
              </w:rPr>
              <w:t>Impostos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_Toc196994000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8B7DC" w14:textId="5864D0E5" w:rsidR="003F1960" w:rsidRDefault="003F1960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6994001" w:history="1">
            <w:r w:rsidRPr="00AD1C24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D1C24">
              <w:rPr>
                <w:rStyle w:val="Hyperlink"/>
                <w:noProof/>
              </w:rPr>
              <w:t>Prazo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_Toc196994001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24604" w14:textId="2BC8119A" w:rsidR="003F1960" w:rsidRDefault="003F1960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6994002" w:history="1">
            <w:r w:rsidRPr="00AD1C24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D1C24">
              <w:rPr>
                <w:rStyle w:val="Hyperlink"/>
                <w:noProof/>
              </w:rPr>
              <w:t>Frete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_Toc196994002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4F227" w14:textId="3C74961F" w:rsidR="003F1960" w:rsidRDefault="003F1960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6994003" w:history="1">
            <w:r w:rsidRPr="00AD1C24">
              <w:rPr>
                <w:rStyle w:val="Hyperlink"/>
                <w:noProof/>
              </w:rPr>
              <w:t>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D1C24">
              <w:rPr>
                <w:rStyle w:val="Hyperlink"/>
                <w:noProof/>
              </w:rPr>
              <w:t>Garantia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_Toc196994003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A8ED2" w14:textId="0CA02CBC" w:rsidR="003F1960" w:rsidRDefault="003F1960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6994004" w:history="1">
            <w:r w:rsidRPr="00AD1C24">
              <w:rPr>
                <w:rStyle w:val="Hyperlink"/>
                <w:noProof/>
              </w:rPr>
              <w:t>2.6.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D1C24">
              <w:rPr>
                <w:rStyle w:val="Hyperlink"/>
                <w:noProof/>
              </w:rPr>
              <w:t>Validade da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_Toc196994004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C231D" w14:textId="1155E12A" w:rsidR="00B66BC4" w:rsidRDefault="00B66BC4" w:rsidP="00D540B6">
          <w:pPr>
            <w:tabs>
              <w:tab w:val="left" w:pos="1276"/>
            </w:tabs>
            <w:ind w:left="709"/>
          </w:pPr>
          <w:r>
            <w:rPr>
              <w:b/>
              <w:bCs/>
            </w:rPr>
            <w:fldChar w:fldCharType="end"/>
          </w:r>
        </w:p>
      </w:sdtContent>
    </w:sdt>
    <w:p w14:paraId="7D4BB49F" w14:textId="77777777" w:rsidR="00B66BC4" w:rsidRDefault="00B66BC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C5D3497" w14:textId="231DAF95" w:rsidR="00515F56" w:rsidRPr="00B66BC4" w:rsidRDefault="008E0F7E" w:rsidP="00B66BC4">
      <w:pPr>
        <w:pStyle w:val="TitProp1"/>
      </w:pPr>
      <w:bookmarkStart w:id="0" w:name="_Toc94276585"/>
      <w:bookmarkStart w:id="1" w:name="_Toc196993993"/>
      <w:r w:rsidRPr="00B66BC4">
        <w:lastRenderedPageBreak/>
        <w:t>E</w:t>
      </w:r>
      <w:r>
        <w:t>scopo de Fornecimento</w:t>
      </w:r>
      <w:bookmarkEnd w:id="0"/>
      <w:bookmarkEnd w:id="1"/>
    </w:p>
    <w:p w14:paraId="7EB7765E" w14:textId="6828E179" w:rsidR="00515F56" w:rsidRDefault="00515F56" w:rsidP="00DA44B3">
      <w:pPr>
        <w:pStyle w:val="NormalProposta"/>
      </w:pPr>
      <w:r w:rsidRPr="00DA44B3">
        <w:t>Esta proposta contempla o</w:t>
      </w:r>
      <w:r w:rsidR="00FE10BB">
        <w:t xml:space="preserve"> fornecimento de </w:t>
      </w:r>
      <w:r w:rsidR="00A759A5">
        <w:t>serviço</w:t>
      </w:r>
      <w:r w:rsidR="001B7BE7">
        <w:t>s</w:t>
      </w:r>
      <w:r w:rsidR="000E53A9">
        <w:t xml:space="preserve"> de engenharia </w:t>
      </w:r>
      <w:r w:rsidR="00E74B7B">
        <w:t xml:space="preserve">elétrica e </w:t>
      </w:r>
      <w:r w:rsidR="00581D10">
        <w:t xml:space="preserve">engenharia </w:t>
      </w:r>
      <w:r w:rsidR="000E53A9">
        <w:t>de software</w:t>
      </w:r>
      <w:r w:rsidR="00A759A5">
        <w:t xml:space="preserve"> para </w:t>
      </w:r>
      <w:r w:rsidR="00160208">
        <w:t xml:space="preserve">o desenvolvimento </w:t>
      </w:r>
      <w:r w:rsidR="00A73393">
        <w:t>da Alteração da Bancada de teste de plataformas Draper para a Bancada de teste de plataformas HD57</w:t>
      </w:r>
      <w:r w:rsidR="000E53A9">
        <w:t>.</w:t>
      </w:r>
      <w:r w:rsidR="00160208">
        <w:t xml:space="preserve"> </w:t>
      </w:r>
    </w:p>
    <w:p w14:paraId="5F44FB78" w14:textId="77777777" w:rsidR="00B830E6" w:rsidRDefault="00E91F03" w:rsidP="00D540B6">
      <w:pPr>
        <w:pStyle w:val="NormalDestacado"/>
      </w:pPr>
      <w:r w:rsidRPr="00E91F03">
        <w:t>Documentos</w:t>
      </w:r>
    </w:p>
    <w:p w14:paraId="7470063A" w14:textId="77777777" w:rsidR="00E91F03" w:rsidRPr="0095449C" w:rsidRDefault="00E91F03" w:rsidP="00E91F03">
      <w:pPr>
        <w:pStyle w:val="NormalProposta"/>
      </w:pPr>
      <w:r w:rsidRPr="0095449C">
        <w:t>P</w:t>
      </w:r>
      <w:r w:rsidRPr="0095449C">
        <w:rPr>
          <w:spacing w:val="1"/>
        </w:rPr>
        <w:t>a</w:t>
      </w:r>
      <w:r w:rsidRPr="0095449C">
        <w:t xml:space="preserve">ra </w:t>
      </w:r>
      <w:r w:rsidRPr="0095449C">
        <w:rPr>
          <w:spacing w:val="1"/>
        </w:rPr>
        <w:t>e</w:t>
      </w:r>
      <w:r w:rsidRPr="0095449C">
        <w:rPr>
          <w:spacing w:val="-2"/>
        </w:rPr>
        <w:t>l</w:t>
      </w:r>
      <w:r w:rsidRPr="0095449C">
        <w:rPr>
          <w:spacing w:val="1"/>
        </w:rPr>
        <w:t>abo</w:t>
      </w:r>
      <w:r w:rsidRPr="0095449C">
        <w:t>ra</w:t>
      </w:r>
      <w:r w:rsidRPr="0095449C">
        <w:rPr>
          <w:spacing w:val="-2"/>
        </w:rPr>
        <w:t>ç</w:t>
      </w:r>
      <w:r w:rsidRPr="0095449C">
        <w:rPr>
          <w:spacing w:val="1"/>
        </w:rPr>
        <w:t>ã</w:t>
      </w:r>
      <w:r w:rsidRPr="0095449C">
        <w:t>o</w:t>
      </w:r>
      <w:r w:rsidRPr="0095449C">
        <w:rPr>
          <w:spacing w:val="-1"/>
        </w:rPr>
        <w:t xml:space="preserve"> </w:t>
      </w:r>
      <w:r w:rsidRPr="0095449C">
        <w:rPr>
          <w:spacing w:val="1"/>
        </w:rPr>
        <w:t>d</w:t>
      </w:r>
      <w:r w:rsidRPr="0095449C">
        <w:t>a</w:t>
      </w:r>
      <w:r w:rsidRPr="0095449C">
        <w:rPr>
          <w:spacing w:val="-1"/>
        </w:rPr>
        <w:t xml:space="preserve"> </w:t>
      </w:r>
      <w:r w:rsidRPr="0095449C">
        <w:rPr>
          <w:spacing w:val="1"/>
        </w:rPr>
        <w:t>p</w:t>
      </w:r>
      <w:r w:rsidRPr="0095449C">
        <w:t>ro</w:t>
      </w:r>
      <w:r w:rsidRPr="0095449C">
        <w:rPr>
          <w:spacing w:val="1"/>
        </w:rPr>
        <w:t>po</w:t>
      </w:r>
      <w:r w:rsidRPr="0095449C">
        <w:t>s</w:t>
      </w:r>
      <w:r w:rsidRPr="0095449C">
        <w:rPr>
          <w:spacing w:val="-2"/>
        </w:rPr>
        <w:t>t</w:t>
      </w:r>
      <w:r w:rsidRPr="0095449C">
        <w:t>a</w:t>
      </w:r>
      <w:r w:rsidRPr="0095449C">
        <w:rPr>
          <w:spacing w:val="-1"/>
        </w:rPr>
        <w:t xml:space="preserve"> </w:t>
      </w:r>
      <w:r w:rsidRPr="0095449C">
        <w:t>f</w:t>
      </w:r>
      <w:r w:rsidRPr="0095449C">
        <w:rPr>
          <w:spacing w:val="1"/>
        </w:rPr>
        <w:t>o</w:t>
      </w:r>
      <w:r w:rsidRPr="0095449C">
        <w:t>ram c</w:t>
      </w:r>
      <w:r w:rsidRPr="0095449C">
        <w:rPr>
          <w:spacing w:val="1"/>
        </w:rPr>
        <w:t>on</w:t>
      </w:r>
      <w:r w:rsidRPr="0095449C">
        <w:t>si</w:t>
      </w:r>
      <w:r w:rsidRPr="0095449C">
        <w:rPr>
          <w:spacing w:val="-2"/>
        </w:rPr>
        <w:t>d</w:t>
      </w:r>
      <w:r w:rsidRPr="0095449C">
        <w:rPr>
          <w:spacing w:val="1"/>
        </w:rPr>
        <w:t>e</w:t>
      </w:r>
      <w:r w:rsidRPr="0095449C">
        <w:rPr>
          <w:spacing w:val="-3"/>
        </w:rPr>
        <w:t>r</w:t>
      </w:r>
      <w:r w:rsidRPr="0095449C">
        <w:rPr>
          <w:spacing w:val="1"/>
        </w:rPr>
        <w:t>ado</w:t>
      </w:r>
      <w:r w:rsidRPr="0095449C">
        <w:t>s</w:t>
      </w:r>
      <w:r w:rsidRPr="0095449C">
        <w:rPr>
          <w:spacing w:val="-2"/>
        </w:rPr>
        <w:t xml:space="preserve"> </w:t>
      </w:r>
      <w:r w:rsidRPr="0095449C">
        <w:rPr>
          <w:spacing w:val="1"/>
        </w:rPr>
        <w:t>o</w:t>
      </w:r>
      <w:r w:rsidRPr="0095449C">
        <w:t>s s</w:t>
      </w:r>
      <w:r w:rsidRPr="0095449C">
        <w:rPr>
          <w:spacing w:val="1"/>
        </w:rPr>
        <w:t>e</w:t>
      </w:r>
      <w:r w:rsidRPr="0095449C">
        <w:rPr>
          <w:spacing w:val="-1"/>
        </w:rPr>
        <w:t>g</w:t>
      </w:r>
      <w:r w:rsidRPr="0095449C">
        <w:rPr>
          <w:spacing w:val="1"/>
        </w:rPr>
        <w:t>u</w:t>
      </w:r>
      <w:r w:rsidRPr="0095449C">
        <w:t>in</w:t>
      </w:r>
      <w:r w:rsidRPr="0095449C">
        <w:rPr>
          <w:spacing w:val="-1"/>
        </w:rPr>
        <w:t>t</w:t>
      </w:r>
      <w:r w:rsidRPr="0095449C">
        <w:rPr>
          <w:spacing w:val="1"/>
        </w:rPr>
        <w:t>e</w:t>
      </w:r>
      <w:r w:rsidRPr="0095449C">
        <w:t xml:space="preserve">s </w:t>
      </w:r>
      <w:r w:rsidRPr="0095449C">
        <w:rPr>
          <w:spacing w:val="-1"/>
        </w:rPr>
        <w:t>d</w:t>
      </w:r>
      <w:r w:rsidRPr="0095449C">
        <w:rPr>
          <w:spacing w:val="1"/>
        </w:rPr>
        <w:t>o</w:t>
      </w:r>
      <w:r w:rsidRPr="0095449C">
        <w:rPr>
          <w:spacing w:val="-2"/>
        </w:rPr>
        <w:t>c</w:t>
      </w:r>
      <w:r w:rsidRPr="0095449C">
        <w:rPr>
          <w:spacing w:val="1"/>
        </w:rPr>
        <w:t>um</w:t>
      </w:r>
      <w:r w:rsidRPr="0095449C">
        <w:rPr>
          <w:spacing w:val="-1"/>
        </w:rPr>
        <w:t>e</w:t>
      </w:r>
      <w:r w:rsidRPr="0095449C">
        <w:rPr>
          <w:spacing w:val="1"/>
        </w:rPr>
        <w:t>n</w:t>
      </w:r>
      <w:r w:rsidRPr="0095449C">
        <w:t>t</w:t>
      </w:r>
      <w:r w:rsidRPr="0095449C">
        <w:rPr>
          <w:spacing w:val="1"/>
        </w:rPr>
        <w:t>o</w:t>
      </w:r>
      <w:r w:rsidRPr="0095449C">
        <w:t>s</w:t>
      </w:r>
      <w:r w:rsidRPr="0095449C">
        <w:rPr>
          <w:spacing w:val="-2"/>
        </w:rPr>
        <w:t xml:space="preserve"> </w:t>
      </w:r>
      <w:r w:rsidRPr="0095449C">
        <w:t>e</w:t>
      </w:r>
      <w:r w:rsidRPr="0095449C">
        <w:rPr>
          <w:spacing w:val="1"/>
        </w:rPr>
        <w:t xml:space="preserve"> </w:t>
      </w:r>
      <w:r w:rsidRPr="0095449C">
        <w:t>i</w:t>
      </w:r>
      <w:r w:rsidRPr="0095449C">
        <w:rPr>
          <w:spacing w:val="-1"/>
        </w:rPr>
        <w:t>n</w:t>
      </w:r>
      <w:r w:rsidRPr="0095449C">
        <w:t>f</w:t>
      </w:r>
      <w:r w:rsidRPr="0095449C">
        <w:rPr>
          <w:spacing w:val="1"/>
        </w:rPr>
        <w:t>o</w:t>
      </w:r>
      <w:r w:rsidRPr="0095449C">
        <w:t>r</w:t>
      </w:r>
      <w:r w:rsidRPr="0095449C">
        <w:rPr>
          <w:spacing w:val="-1"/>
        </w:rPr>
        <w:t>m</w:t>
      </w:r>
      <w:r w:rsidRPr="0095449C">
        <w:rPr>
          <w:spacing w:val="1"/>
        </w:rPr>
        <w:t>a</w:t>
      </w:r>
      <w:r w:rsidRPr="0095449C">
        <w:t>ç</w:t>
      </w:r>
      <w:r w:rsidRPr="0095449C">
        <w:rPr>
          <w:spacing w:val="-1"/>
        </w:rPr>
        <w:t>õe</w:t>
      </w:r>
      <w:r w:rsidRPr="0095449C">
        <w:t>s:</w:t>
      </w:r>
    </w:p>
    <w:p w14:paraId="75EBA6E4" w14:textId="0A8A9B22" w:rsidR="002F12F4" w:rsidRDefault="002F12F4" w:rsidP="002F12F4">
      <w:pPr>
        <w:pStyle w:val="MarcadProposta"/>
      </w:pPr>
      <w:r>
        <w:t>Reuniões e visitas ao Local</w:t>
      </w:r>
      <w:r w:rsidR="0060649B">
        <w:t>;</w:t>
      </w:r>
    </w:p>
    <w:p w14:paraId="6C6E6639" w14:textId="54756F48" w:rsidR="002F12F4" w:rsidRDefault="002F12F4" w:rsidP="002F12F4">
      <w:pPr>
        <w:pStyle w:val="MarcadProposta"/>
      </w:pPr>
      <w:r>
        <w:t xml:space="preserve">Projeto Elétrico </w:t>
      </w:r>
      <w:proofErr w:type="spellStart"/>
      <w:r>
        <w:t>xxx</w:t>
      </w:r>
      <w:proofErr w:type="spellEnd"/>
      <w:r w:rsidR="0060649B">
        <w:t>;</w:t>
      </w:r>
    </w:p>
    <w:p w14:paraId="62547A0A" w14:textId="77777777" w:rsidR="002F12F4" w:rsidRDefault="002F12F4" w:rsidP="002F12F4">
      <w:pPr>
        <w:pStyle w:val="MarcadProposta"/>
      </w:pPr>
      <w:r w:rsidRPr="00A73393">
        <w:t>Requisitos Funcionais</w:t>
      </w:r>
      <w:r>
        <w:t>;</w:t>
      </w:r>
    </w:p>
    <w:p w14:paraId="37620161" w14:textId="77777777" w:rsidR="00A73393" w:rsidRDefault="00A73393" w:rsidP="00DA44B3">
      <w:pPr>
        <w:pStyle w:val="NormalProposta"/>
      </w:pPr>
    </w:p>
    <w:p w14:paraId="4A7E4E60" w14:textId="059B719B" w:rsidR="00E91F03" w:rsidRDefault="00E91F03" w:rsidP="00DA44B3">
      <w:pPr>
        <w:pStyle w:val="NormalProposta"/>
      </w:pPr>
      <w:r w:rsidRPr="0095449C">
        <w:t>E</w:t>
      </w:r>
      <w:r w:rsidRPr="0095449C">
        <w:rPr>
          <w:spacing w:val="1"/>
        </w:rPr>
        <w:t>s</w:t>
      </w:r>
      <w:r w:rsidRPr="0095449C">
        <w:t>tamos</w:t>
      </w:r>
      <w:r w:rsidRPr="0095449C">
        <w:rPr>
          <w:spacing w:val="-1"/>
        </w:rPr>
        <w:t xml:space="preserve"> </w:t>
      </w:r>
      <w:r w:rsidRPr="0095449C">
        <w:rPr>
          <w:spacing w:val="1"/>
        </w:rPr>
        <w:t>c</w:t>
      </w:r>
      <w:r w:rsidRPr="0095449C">
        <w:t>ons</w:t>
      </w:r>
      <w:r w:rsidRPr="0095449C">
        <w:rPr>
          <w:spacing w:val="1"/>
        </w:rPr>
        <w:t>i</w:t>
      </w:r>
      <w:r w:rsidRPr="0095449C">
        <w:t>d</w:t>
      </w:r>
      <w:r w:rsidRPr="0095449C">
        <w:rPr>
          <w:spacing w:val="-2"/>
        </w:rPr>
        <w:t>e</w:t>
      </w:r>
      <w:r w:rsidRPr="0095449C">
        <w:t>r</w:t>
      </w:r>
      <w:r w:rsidRPr="0095449C">
        <w:rPr>
          <w:spacing w:val="1"/>
        </w:rPr>
        <w:t>a</w:t>
      </w:r>
      <w:r w:rsidRPr="0095449C">
        <w:rPr>
          <w:spacing w:val="-3"/>
        </w:rPr>
        <w:t>n</w:t>
      </w:r>
      <w:r w:rsidRPr="0095449C">
        <w:t xml:space="preserve">do </w:t>
      </w:r>
      <w:r w:rsidRPr="0095449C">
        <w:rPr>
          <w:spacing w:val="1"/>
        </w:rPr>
        <w:t>c</w:t>
      </w:r>
      <w:r w:rsidRPr="0095449C">
        <w:t>omo p</w:t>
      </w:r>
      <w:r w:rsidRPr="0095449C">
        <w:rPr>
          <w:spacing w:val="1"/>
        </w:rPr>
        <w:t>a</w:t>
      </w:r>
      <w:r w:rsidRPr="0095449C">
        <w:t>rte</w:t>
      </w:r>
      <w:r w:rsidRPr="0095449C">
        <w:rPr>
          <w:spacing w:val="1"/>
        </w:rPr>
        <w:t xml:space="preserve"> </w:t>
      </w:r>
      <w:r w:rsidRPr="0095449C">
        <w:t>de</w:t>
      </w:r>
      <w:r w:rsidRPr="0095449C">
        <w:rPr>
          <w:spacing w:val="-2"/>
        </w:rPr>
        <w:t xml:space="preserve"> </w:t>
      </w:r>
      <w:r w:rsidRPr="0095449C">
        <w:t>n</w:t>
      </w:r>
      <w:r w:rsidRPr="0095449C">
        <w:rPr>
          <w:spacing w:val="-2"/>
        </w:rPr>
        <w:t>o</w:t>
      </w:r>
      <w:r w:rsidRPr="0095449C">
        <w:rPr>
          <w:spacing w:val="1"/>
        </w:rPr>
        <w:t>ss</w:t>
      </w:r>
      <w:r w:rsidRPr="0095449C">
        <w:t xml:space="preserve">o </w:t>
      </w:r>
      <w:r w:rsidRPr="0095449C">
        <w:rPr>
          <w:spacing w:val="-1"/>
        </w:rPr>
        <w:t>e</w:t>
      </w:r>
      <w:r w:rsidRPr="0095449C">
        <w:rPr>
          <w:spacing w:val="1"/>
        </w:rPr>
        <w:t>sc</w:t>
      </w:r>
      <w:r w:rsidRPr="0095449C">
        <w:t xml:space="preserve">opo: </w:t>
      </w:r>
    </w:p>
    <w:p w14:paraId="75E7910E" w14:textId="77777777" w:rsidR="002F12F4" w:rsidRDefault="002F12F4" w:rsidP="002F12F4">
      <w:pPr>
        <w:pStyle w:val="NormalDestacado"/>
      </w:pPr>
      <w:r>
        <w:t>Serviços de Engenharia Elétrica, Mecânica e Software</w:t>
      </w:r>
    </w:p>
    <w:p w14:paraId="4FB4AA90" w14:textId="77777777" w:rsidR="002F12F4" w:rsidRDefault="002F12F4" w:rsidP="002F12F4">
      <w:pPr>
        <w:pStyle w:val="MarcadProposta"/>
      </w:pPr>
      <w:r>
        <w:t>Projeto em conformidades com as normas Brasileiras (NR10, NR12, NR35 etc.), garantindo proteção contra quedas, acidentes e falhas operacionais;</w:t>
      </w:r>
    </w:p>
    <w:p w14:paraId="6100467A" w14:textId="77777777" w:rsidR="002F12F4" w:rsidRDefault="002F12F4" w:rsidP="002F12F4">
      <w:pPr>
        <w:pStyle w:val="MarcadProposta"/>
      </w:pPr>
      <w:r>
        <w:t xml:space="preserve">Projeto Elétrico </w:t>
      </w:r>
      <w:proofErr w:type="spellStart"/>
      <w:r>
        <w:t>Eplan</w:t>
      </w:r>
      <w:proofErr w:type="spellEnd"/>
      <w:r>
        <w:t>, DWG e PDF;</w:t>
      </w:r>
    </w:p>
    <w:p w14:paraId="629CB34D" w14:textId="77777777" w:rsidR="002F12F4" w:rsidRDefault="002F12F4" w:rsidP="002F12F4">
      <w:pPr>
        <w:pStyle w:val="MarcadProposta"/>
      </w:pPr>
      <w:r>
        <w:t xml:space="preserve">Projeto Mecânico </w:t>
      </w:r>
      <w:proofErr w:type="spellStart"/>
      <w:r>
        <w:t>SolidWoks</w:t>
      </w:r>
      <w:proofErr w:type="spellEnd"/>
      <w:r>
        <w:t>, DWG e PDF;</w:t>
      </w:r>
    </w:p>
    <w:p w14:paraId="309769EA" w14:textId="77777777" w:rsidR="002F12F4" w:rsidRDefault="002F12F4" w:rsidP="002F12F4">
      <w:pPr>
        <w:pStyle w:val="MarcadProposta"/>
      </w:pPr>
      <w:r>
        <w:t>Programação de CLP;</w:t>
      </w:r>
    </w:p>
    <w:p w14:paraId="3BC700C9" w14:textId="77777777" w:rsidR="002F12F4" w:rsidRDefault="002F12F4" w:rsidP="002F12F4">
      <w:pPr>
        <w:pStyle w:val="MarcadProposta"/>
      </w:pPr>
      <w:r>
        <w:t>Programação de Supervisório;</w:t>
      </w:r>
    </w:p>
    <w:p w14:paraId="5C76037F" w14:textId="77777777" w:rsidR="002F12F4" w:rsidRDefault="002F12F4" w:rsidP="002F12F4">
      <w:pPr>
        <w:pStyle w:val="MarcadProposta"/>
      </w:pPr>
      <w:r>
        <w:t>Programação Banco de Dados;</w:t>
      </w:r>
    </w:p>
    <w:p w14:paraId="36710F3B" w14:textId="77777777" w:rsidR="002F12F4" w:rsidRDefault="002F12F4" w:rsidP="002F12F4">
      <w:pPr>
        <w:pStyle w:val="MarcadProposta"/>
      </w:pPr>
      <w:r>
        <w:t>Programação de Impressora de Etiquetas;</w:t>
      </w:r>
    </w:p>
    <w:p w14:paraId="2A621A16" w14:textId="77777777" w:rsidR="002F12F4" w:rsidRDefault="002F12F4" w:rsidP="002F12F4">
      <w:pPr>
        <w:pStyle w:val="MarcadProposta"/>
      </w:pPr>
      <w:r>
        <w:t>ART de Segurança, Elétrica e Mecânica;</w:t>
      </w:r>
    </w:p>
    <w:p w14:paraId="108F74B1" w14:textId="77777777" w:rsidR="002F12F4" w:rsidRDefault="002F12F4" w:rsidP="002F12F4">
      <w:pPr>
        <w:pStyle w:val="MarcadProposta"/>
      </w:pPr>
      <w:proofErr w:type="spellStart"/>
      <w:r>
        <w:t>Vendor</w:t>
      </w:r>
      <w:proofErr w:type="spellEnd"/>
      <w:r>
        <w:t xml:space="preserve"> </w:t>
      </w:r>
      <w:proofErr w:type="spellStart"/>
      <w:r>
        <w:t>List</w:t>
      </w:r>
      <w:proofErr w:type="spellEnd"/>
      <w:r>
        <w:t>;</w:t>
      </w:r>
    </w:p>
    <w:p w14:paraId="6A7C74B4" w14:textId="77777777" w:rsidR="002F12F4" w:rsidRDefault="002F12F4" w:rsidP="002F12F4">
      <w:pPr>
        <w:pStyle w:val="MarcadProposta"/>
      </w:pPr>
      <w:r>
        <w:t>Manuais de Operação e Manutenção;</w:t>
      </w:r>
    </w:p>
    <w:p w14:paraId="43960564" w14:textId="77777777" w:rsidR="002F12F4" w:rsidRDefault="002F12F4" w:rsidP="002F12F4">
      <w:pPr>
        <w:pStyle w:val="MarcadProposta"/>
      </w:pPr>
      <w:r>
        <w:t>Certificado de Garantia do Equipamento;</w:t>
      </w:r>
    </w:p>
    <w:p w14:paraId="6D59ABA9" w14:textId="77777777" w:rsidR="002F12F4" w:rsidRDefault="002F12F4" w:rsidP="002F12F4">
      <w:pPr>
        <w:pStyle w:val="MarcadProposta"/>
      </w:pPr>
      <w:r>
        <w:t xml:space="preserve">Procedimento padrão de Manutenção (SMP), com detalhamento de como fazer cada tarefa, citando as ferramentas e </w:t>
      </w:r>
      <w:proofErr w:type="spellStart"/>
      <w:r>
        <w:t>EPI’s</w:t>
      </w:r>
      <w:proofErr w:type="spellEnd"/>
      <w:r>
        <w:t xml:space="preserve"> necessários;</w:t>
      </w:r>
    </w:p>
    <w:p w14:paraId="241B6689" w14:textId="77777777" w:rsidR="002F12F4" w:rsidRDefault="002F12F4" w:rsidP="002F12F4">
      <w:pPr>
        <w:pStyle w:val="MarcadProposta"/>
      </w:pPr>
      <w:r>
        <w:t>Procedimento para desligamento de todas as fontes de energia do equipamento/máquina, nos padrões CNH Industrial, identificando o tipo de bloqueio (</w:t>
      </w:r>
      <w:proofErr w:type="spellStart"/>
      <w:r>
        <w:t>lock-out</w:t>
      </w:r>
      <w:proofErr w:type="spellEnd"/>
      <w:r>
        <w:t>) e identificação (</w:t>
      </w:r>
      <w:proofErr w:type="spellStart"/>
      <w:r>
        <w:t>tag</w:t>
      </w:r>
      <w:proofErr w:type="spellEnd"/>
      <w:r>
        <w:t>-out) em cada ponto de bloqueio;</w:t>
      </w:r>
    </w:p>
    <w:p w14:paraId="4A395E3A" w14:textId="77777777" w:rsidR="002F12F4" w:rsidRDefault="002F12F4" w:rsidP="002F12F4">
      <w:pPr>
        <w:pStyle w:val="MarcadProposta"/>
      </w:pPr>
      <w:r>
        <w:t>Lista de Classificação de cada componente da árvore da máquina (Classificação ABC);</w:t>
      </w:r>
    </w:p>
    <w:p w14:paraId="15E0A35A" w14:textId="77777777" w:rsidR="002F12F4" w:rsidRDefault="002F12F4" w:rsidP="002F12F4">
      <w:pPr>
        <w:pStyle w:val="MarcadProposta"/>
      </w:pPr>
      <w:r>
        <w:t>Machine Ledger com calendário PM em formato Digital;</w:t>
      </w:r>
    </w:p>
    <w:p w14:paraId="65E763B9" w14:textId="77777777" w:rsidR="002F12F4" w:rsidRDefault="002F12F4" w:rsidP="002F12F4">
      <w:pPr>
        <w:pStyle w:val="MarcadProposta"/>
      </w:pPr>
      <w:r>
        <w:t>Arquivo com imagens do equipamento, seus subconjuntos e componentes identificados conforme decomposição definida no Machine Ledger Digital;</w:t>
      </w:r>
    </w:p>
    <w:p w14:paraId="78E99A9A" w14:textId="77777777" w:rsidR="002F12F4" w:rsidRDefault="002F12F4" w:rsidP="002F12F4">
      <w:pPr>
        <w:pStyle w:val="MarcadProposta"/>
      </w:pPr>
      <w:r>
        <w:lastRenderedPageBreak/>
        <w:t>Plano de Lubrificação em formato digital;</w:t>
      </w:r>
    </w:p>
    <w:p w14:paraId="34DD0374" w14:textId="77777777" w:rsidR="002F12F4" w:rsidRDefault="002F12F4" w:rsidP="002F12F4">
      <w:pPr>
        <w:pStyle w:val="MarcadProposta"/>
      </w:pPr>
      <w:r>
        <w:t>Informativo de Canal de Assistência Técnica;</w:t>
      </w:r>
    </w:p>
    <w:p w14:paraId="1DDA3636" w14:textId="77777777" w:rsidR="002F12F4" w:rsidRDefault="002F12F4" w:rsidP="002F12F4">
      <w:pPr>
        <w:pStyle w:val="MarcadProposta"/>
        <w:numPr>
          <w:ilvl w:val="0"/>
          <w:numId w:val="0"/>
        </w:numPr>
        <w:ind w:left="1570" w:hanging="357"/>
      </w:pPr>
    </w:p>
    <w:p w14:paraId="575E6A84" w14:textId="77777777" w:rsidR="002F12F4" w:rsidRDefault="002F12F4" w:rsidP="002F12F4">
      <w:pPr>
        <w:pStyle w:val="NormalDestacado"/>
      </w:pPr>
      <w:r>
        <w:t>Equipamentos Montagem Elétrica e Mecânica</w:t>
      </w:r>
    </w:p>
    <w:p w14:paraId="5C292CEF" w14:textId="77777777" w:rsidR="002F12F4" w:rsidRDefault="002F12F4" w:rsidP="002F12F4">
      <w:pPr>
        <w:pStyle w:val="MarcadProposta"/>
      </w:pPr>
      <w:r>
        <w:t>Bancada de Teste completa (Mecânica, Elétrica, Hidráulica e Pneumática) montada e instalada;</w:t>
      </w:r>
    </w:p>
    <w:p w14:paraId="32ADA4A4" w14:textId="77777777" w:rsidR="002F12F4" w:rsidRDefault="002F12F4" w:rsidP="002F12F4">
      <w:pPr>
        <w:pStyle w:val="MarcadProposta"/>
      </w:pPr>
      <w:r>
        <w:t>Fontes de Alimentação 24VCC;</w:t>
      </w:r>
    </w:p>
    <w:p w14:paraId="4A91FCEC" w14:textId="77777777" w:rsidR="002F12F4" w:rsidRDefault="002F12F4" w:rsidP="002F12F4">
      <w:pPr>
        <w:pStyle w:val="MarcadProposta"/>
      </w:pPr>
      <w:r>
        <w:t>Disjuntores, contatores e relés;</w:t>
      </w:r>
    </w:p>
    <w:p w14:paraId="5DA0BF4D" w14:textId="77777777" w:rsidR="002F12F4" w:rsidRDefault="002F12F4" w:rsidP="002F12F4">
      <w:pPr>
        <w:pStyle w:val="MarcadProposta"/>
      </w:pPr>
      <w:r>
        <w:t>Barreiras de Segurança;</w:t>
      </w:r>
    </w:p>
    <w:p w14:paraId="7AD7D771" w14:textId="77777777" w:rsidR="002F12F4" w:rsidRDefault="002F12F4" w:rsidP="002F12F4">
      <w:pPr>
        <w:pStyle w:val="MarcadProposta"/>
      </w:pPr>
      <w:r>
        <w:t>Scanners de Área;</w:t>
      </w:r>
    </w:p>
    <w:p w14:paraId="45710E86" w14:textId="77777777" w:rsidR="002F12F4" w:rsidRDefault="002F12F4" w:rsidP="002F12F4">
      <w:pPr>
        <w:pStyle w:val="MarcadProposta"/>
      </w:pPr>
      <w:r>
        <w:t xml:space="preserve">CLP e cartões de </w:t>
      </w:r>
      <w:proofErr w:type="spellStart"/>
      <w:r>
        <w:t>IOs</w:t>
      </w:r>
      <w:proofErr w:type="spellEnd"/>
      <w:r>
        <w:t xml:space="preserve"> Siemens;</w:t>
      </w:r>
    </w:p>
    <w:p w14:paraId="1D4709EA" w14:textId="77777777" w:rsidR="002F12F4" w:rsidRDefault="002F12F4" w:rsidP="002F12F4">
      <w:pPr>
        <w:pStyle w:val="MarcadProposta"/>
      </w:pPr>
      <w:r>
        <w:t>Switch Ethernet 8 Portas;</w:t>
      </w:r>
    </w:p>
    <w:p w14:paraId="49542AAD" w14:textId="77777777" w:rsidR="002F12F4" w:rsidRDefault="002F12F4" w:rsidP="002F12F4">
      <w:pPr>
        <w:pStyle w:val="MarcadProposta"/>
      </w:pPr>
      <w:r>
        <w:t>Painel de comando e Painel de Controle;</w:t>
      </w:r>
    </w:p>
    <w:p w14:paraId="3CF6126E" w14:textId="77777777" w:rsidR="002F12F4" w:rsidRDefault="002F12F4" w:rsidP="002F12F4">
      <w:pPr>
        <w:pStyle w:val="MarcadProposta"/>
      </w:pPr>
      <w:r>
        <w:t>Computador e periféricos para Sistema Supervisório;</w:t>
      </w:r>
    </w:p>
    <w:p w14:paraId="472DC8CC" w14:textId="77777777" w:rsidR="002F12F4" w:rsidRDefault="002F12F4" w:rsidP="002F12F4">
      <w:pPr>
        <w:pStyle w:val="MarcadProposta"/>
      </w:pPr>
      <w:r>
        <w:t>Impressora de Etiquetas Zebra;</w:t>
      </w:r>
    </w:p>
    <w:p w14:paraId="427D14D9" w14:textId="77777777" w:rsidR="002F12F4" w:rsidRDefault="002F12F4" w:rsidP="002F12F4">
      <w:pPr>
        <w:pStyle w:val="MarcadProposta"/>
      </w:pPr>
      <w:r>
        <w:t>Leitor de Código de Barras;</w:t>
      </w:r>
    </w:p>
    <w:p w14:paraId="5395A165" w14:textId="77777777" w:rsidR="002F12F4" w:rsidRDefault="002F12F4" w:rsidP="002F12F4">
      <w:pPr>
        <w:pStyle w:val="MarcadProposta"/>
      </w:pPr>
      <w:r>
        <w:t>Kit de Preparação e Circuitos Pneumático;</w:t>
      </w:r>
    </w:p>
    <w:p w14:paraId="2E5D945B" w14:textId="77777777" w:rsidR="002F12F4" w:rsidRDefault="002F12F4" w:rsidP="002F12F4">
      <w:pPr>
        <w:pStyle w:val="MarcadProposta"/>
      </w:pPr>
      <w:r>
        <w:t>Cabos, tomadas e acessório para instalação elétrica;</w:t>
      </w:r>
    </w:p>
    <w:p w14:paraId="571139C7" w14:textId="77777777" w:rsidR="002F12F4" w:rsidRDefault="002F12F4" w:rsidP="002F12F4">
      <w:pPr>
        <w:pStyle w:val="MarcadProposta"/>
      </w:pPr>
      <w:r>
        <w:t>Peças Sobressalentes de desgaste;</w:t>
      </w:r>
    </w:p>
    <w:p w14:paraId="4AE27583" w14:textId="77777777" w:rsidR="002F12F4" w:rsidRDefault="002F12F4" w:rsidP="002F12F4">
      <w:pPr>
        <w:pStyle w:val="MarcadProposta"/>
        <w:numPr>
          <w:ilvl w:val="0"/>
          <w:numId w:val="0"/>
        </w:numPr>
        <w:ind w:left="1570"/>
      </w:pPr>
    </w:p>
    <w:p w14:paraId="6CC303D8" w14:textId="77777777" w:rsidR="002F12F4" w:rsidRDefault="002F12F4" w:rsidP="002F12F4">
      <w:pPr>
        <w:pStyle w:val="NormalDestacado"/>
        <w:ind w:firstLine="708"/>
      </w:pPr>
      <w:r>
        <w:t xml:space="preserve">   Exclusões</w:t>
      </w:r>
    </w:p>
    <w:p w14:paraId="10776CD5" w14:textId="77777777" w:rsidR="002F12F4" w:rsidRDefault="002F12F4" w:rsidP="002F12F4">
      <w:pPr>
        <w:pStyle w:val="MarcadProposta"/>
      </w:pPr>
      <w:r>
        <w:t>Instalação de Pontos de Alimentação elétrica para o Painel Elétrico;</w:t>
      </w:r>
    </w:p>
    <w:p w14:paraId="5096E87E" w14:textId="77777777" w:rsidR="002F12F4" w:rsidRDefault="002F12F4" w:rsidP="002F12F4">
      <w:pPr>
        <w:pStyle w:val="MarcadProposta"/>
      </w:pPr>
      <w:r>
        <w:t>Locação de Plataformas para trabalho em altura;</w:t>
      </w:r>
    </w:p>
    <w:p w14:paraId="4861FDB1" w14:textId="77777777" w:rsidR="002F12F4" w:rsidRDefault="002F12F4" w:rsidP="002F12F4">
      <w:pPr>
        <w:pStyle w:val="MarcadProposta"/>
      </w:pPr>
      <w:r>
        <w:t>Instalação de Pontos de rede para a bancada;</w:t>
      </w:r>
    </w:p>
    <w:p w14:paraId="15A67486" w14:textId="19F20CF3" w:rsidR="00D50AD8" w:rsidRDefault="00D50AD8" w:rsidP="002F12F4">
      <w:pPr>
        <w:pStyle w:val="MarcadProposta"/>
        <w:numPr>
          <w:ilvl w:val="0"/>
          <w:numId w:val="0"/>
        </w:numPr>
        <w:ind w:left="1570"/>
      </w:pPr>
    </w:p>
    <w:p w14:paraId="39CD380D" w14:textId="77777777" w:rsidR="002F12F4" w:rsidRDefault="002F12F4" w:rsidP="002F12F4">
      <w:pPr>
        <w:pStyle w:val="MarcadProposta"/>
        <w:numPr>
          <w:ilvl w:val="0"/>
          <w:numId w:val="0"/>
        </w:numPr>
        <w:ind w:left="1570"/>
      </w:pPr>
    </w:p>
    <w:p w14:paraId="47F0E2D3" w14:textId="77777777" w:rsidR="002F12F4" w:rsidRDefault="002F12F4" w:rsidP="002F12F4">
      <w:pPr>
        <w:pStyle w:val="MarcadProposta"/>
        <w:numPr>
          <w:ilvl w:val="0"/>
          <w:numId w:val="0"/>
        </w:numPr>
        <w:ind w:left="1570"/>
      </w:pPr>
    </w:p>
    <w:p w14:paraId="07D3AA77" w14:textId="77777777" w:rsidR="002F12F4" w:rsidRDefault="002F12F4" w:rsidP="002F12F4">
      <w:pPr>
        <w:pStyle w:val="MarcadProposta"/>
        <w:numPr>
          <w:ilvl w:val="0"/>
          <w:numId w:val="0"/>
        </w:numPr>
        <w:ind w:left="1570"/>
      </w:pPr>
    </w:p>
    <w:p w14:paraId="051B9E18" w14:textId="77777777" w:rsidR="002F12F4" w:rsidRDefault="002F12F4" w:rsidP="002F12F4">
      <w:pPr>
        <w:pStyle w:val="MarcadProposta"/>
        <w:numPr>
          <w:ilvl w:val="0"/>
          <w:numId w:val="0"/>
        </w:numPr>
        <w:ind w:left="1570"/>
      </w:pPr>
    </w:p>
    <w:p w14:paraId="364AAA99" w14:textId="77777777" w:rsidR="002F12F4" w:rsidRDefault="002F12F4" w:rsidP="002F12F4">
      <w:pPr>
        <w:pStyle w:val="MarcadProposta"/>
        <w:numPr>
          <w:ilvl w:val="0"/>
          <w:numId w:val="0"/>
        </w:numPr>
        <w:ind w:left="1570"/>
      </w:pPr>
    </w:p>
    <w:p w14:paraId="1C4F96A5" w14:textId="77777777" w:rsidR="002F12F4" w:rsidRDefault="002F12F4" w:rsidP="002F12F4">
      <w:pPr>
        <w:pStyle w:val="MarcadProposta"/>
        <w:numPr>
          <w:ilvl w:val="0"/>
          <w:numId w:val="0"/>
        </w:numPr>
        <w:ind w:left="1570"/>
      </w:pPr>
    </w:p>
    <w:p w14:paraId="334B8E55" w14:textId="77777777" w:rsidR="002F12F4" w:rsidRDefault="002F12F4" w:rsidP="002F12F4">
      <w:pPr>
        <w:pStyle w:val="MarcadProposta"/>
        <w:numPr>
          <w:ilvl w:val="0"/>
          <w:numId w:val="0"/>
        </w:numPr>
        <w:ind w:left="1570"/>
      </w:pPr>
    </w:p>
    <w:p w14:paraId="4DFDCBDD" w14:textId="77777777" w:rsidR="002F12F4" w:rsidRDefault="002F12F4" w:rsidP="002F12F4">
      <w:pPr>
        <w:pStyle w:val="MarcadProposta"/>
        <w:numPr>
          <w:ilvl w:val="0"/>
          <w:numId w:val="0"/>
        </w:numPr>
        <w:ind w:left="1570"/>
      </w:pPr>
    </w:p>
    <w:p w14:paraId="1611DDAE" w14:textId="77777777" w:rsidR="002F12F4" w:rsidRDefault="002F12F4" w:rsidP="002F12F4">
      <w:pPr>
        <w:pStyle w:val="MarcadProposta"/>
        <w:numPr>
          <w:ilvl w:val="0"/>
          <w:numId w:val="0"/>
        </w:numPr>
        <w:ind w:left="1570"/>
      </w:pPr>
    </w:p>
    <w:p w14:paraId="5F555F8C" w14:textId="77777777" w:rsidR="002F12F4" w:rsidRDefault="002F12F4" w:rsidP="002F12F4">
      <w:pPr>
        <w:pStyle w:val="MarcadProposta"/>
        <w:numPr>
          <w:ilvl w:val="0"/>
          <w:numId w:val="0"/>
        </w:numPr>
        <w:ind w:left="1570"/>
      </w:pPr>
    </w:p>
    <w:p w14:paraId="27D4C435" w14:textId="77777777" w:rsidR="002F12F4" w:rsidRDefault="002F12F4" w:rsidP="002F12F4">
      <w:pPr>
        <w:pStyle w:val="MarcadProposta"/>
        <w:numPr>
          <w:ilvl w:val="0"/>
          <w:numId w:val="0"/>
        </w:numPr>
        <w:ind w:left="1570"/>
      </w:pPr>
    </w:p>
    <w:p w14:paraId="37EB3B8E" w14:textId="77777777" w:rsidR="002F12F4" w:rsidRDefault="002F12F4" w:rsidP="002F12F4">
      <w:pPr>
        <w:pStyle w:val="MarcadProposta"/>
        <w:numPr>
          <w:ilvl w:val="0"/>
          <w:numId w:val="0"/>
        </w:numPr>
        <w:ind w:left="1570"/>
      </w:pPr>
    </w:p>
    <w:p w14:paraId="6140B8B4" w14:textId="77777777" w:rsidR="002F12F4" w:rsidRDefault="002F12F4" w:rsidP="002F12F4">
      <w:pPr>
        <w:pStyle w:val="MarcadProposta"/>
        <w:numPr>
          <w:ilvl w:val="0"/>
          <w:numId w:val="0"/>
        </w:numPr>
        <w:ind w:left="1570"/>
      </w:pPr>
    </w:p>
    <w:p w14:paraId="676E851A" w14:textId="77777777" w:rsidR="00E91F03" w:rsidRPr="00B66BC4" w:rsidRDefault="00D820C2" w:rsidP="00B66BC4">
      <w:pPr>
        <w:pStyle w:val="TITPROP2"/>
      </w:pPr>
      <w:bookmarkStart w:id="2" w:name="_Toc196993994"/>
      <w:r>
        <w:lastRenderedPageBreak/>
        <w:t>Serviços</w:t>
      </w:r>
      <w:bookmarkEnd w:id="2"/>
    </w:p>
    <w:p w14:paraId="15F51CCD" w14:textId="02AFCFB6" w:rsidR="00564D6D" w:rsidRDefault="008E0F7E" w:rsidP="00564D6D">
      <w:pPr>
        <w:pStyle w:val="TITPROP3"/>
      </w:pPr>
      <w:bookmarkStart w:id="3" w:name="_Toc94276587"/>
      <w:bookmarkStart w:id="4" w:name="_Toc196993995"/>
      <w:r>
        <w:t>Projeto Elétrico</w:t>
      </w:r>
      <w:r w:rsidR="002F12F4">
        <w:t>, mecânico</w:t>
      </w:r>
      <w:r>
        <w:t xml:space="preserve"> e Automaç</w:t>
      </w:r>
      <w:bookmarkEnd w:id="3"/>
      <w:r w:rsidR="002F12F4">
        <w:t>ão</w:t>
      </w:r>
      <w:bookmarkEnd w:id="4"/>
    </w:p>
    <w:p w14:paraId="03AA4EEF" w14:textId="77777777" w:rsidR="00564D6D" w:rsidRPr="00BA653E" w:rsidRDefault="00564D6D" w:rsidP="00564D6D">
      <w:pPr>
        <w:pStyle w:val="NormalProposta"/>
      </w:pPr>
      <w:r>
        <w:t>O projeto elétrico e Automação</w:t>
      </w:r>
      <w:r w:rsidRPr="009B081E">
        <w:rPr>
          <w:spacing w:val="3"/>
        </w:rPr>
        <w:t xml:space="preserve"> </w:t>
      </w:r>
      <w:r>
        <w:t>é</w:t>
      </w:r>
      <w:r w:rsidRPr="009B081E">
        <w:rPr>
          <w:spacing w:val="3"/>
        </w:rPr>
        <w:t xml:space="preserve"> </w:t>
      </w:r>
      <w:r w:rsidRPr="00BA653E">
        <w:t>c</w:t>
      </w:r>
      <w:r w:rsidRPr="00BA653E">
        <w:rPr>
          <w:spacing w:val="1"/>
        </w:rPr>
        <w:t>o</w:t>
      </w:r>
      <w:r w:rsidRPr="00BA653E">
        <w:rPr>
          <w:spacing w:val="-1"/>
        </w:rPr>
        <w:t>m</w:t>
      </w:r>
      <w:r w:rsidRPr="00BA653E">
        <w:rPr>
          <w:spacing w:val="1"/>
        </w:rPr>
        <w:t>po</w:t>
      </w:r>
      <w:r w:rsidRPr="00BA653E">
        <w:t>s</w:t>
      </w:r>
      <w:r w:rsidRPr="00BA653E">
        <w:rPr>
          <w:spacing w:val="-2"/>
        </w:rPr>
        <w:t>t</w:t>
      </w:r>
      <w:r>
        <w:t>o</w:t>
      </w:r>
      <w:r w:rsidRPr="00BA653E">
        <w:rPr>
          <w:spacing w:val="3"/>
        </w:rPr>
        <w:t xml:space="preserve"> </w:t>
      </w:r>
      <w:r w:rsidRPr="00BA653E">
        <w:rPr>
          <w:spacing w:val="1"/>
        </w:rPr>
        <w:t>pe</w:t>
      </w:r>
      <w:r w:rsidRPr="00BA653E">
        <w:rPr>
          <w:spacing w:val="-3"/>
        </w:rPr>
        <w:t>l</w:t>
      </w:r>
      <w:r w:rsidRPr="00BA653E">
        <w:rPr>
          <w:spacing w:val="1"/>
        </w:rPr>
        <w:t>o</w:t>
      </w:r>
      <w:r w:rsidRPr="00BA653E">
        <w:t>s s</w:t>
      </w:r>
      <w:r w:rsidRPr="00BA653E">
        <w:rPr>
          <w:spacing w:val="1"/>
        </w:rPr>
        <w:t>e</w:t>
      </w:r>
      <w:r w:rsidRPr="00BA653E">
        <w:t>r</w:t>
      </w:r>
      <w:r w:rsidRPr="00BA653E">
        <w:rPr>
          <w:spacing w:val="-3"/>
        </w:rPr>
        <w:t>v</w:t>
      </w:r>
      <w:r w:rsidRPr="00BA653E">
        <w:t>iços</w:t>
      </w:r>
      <w:r w:rsidRPr="00BA653E">
        <w:rPr>
          <w:spacing w:val="3"/>
        </w:rPr>
        <w:t xml:space="preserve"> </w:t>
      </w:r>
      <w:r w:rsidRPr="00BA653E">
        <w:rPr>
          <w:spacing w:val="1"/>
        </w:rPr>
        <w:t>d</w:t>
      </w:r>
      <w:r w:rsidRPr="00BA653E">
        <w:t>e</w:t>
      </w:r>
      <w:r w:rsidRPr="00BA653E">
        <w:rPr>
          <w:spacing w:val="3"/>
        </w:rPr>
        <w:t xml:space="preserve"> </w:t>
      </w:r>
      <w:r w:rsidRPr="00BA653E">
        <w:rPr>
          <w:spacing w:val="1"/>
        </w:rPr>
        <w:t>de</w:t>
      </w:r>
      <w:r w:rsidRPr="00BA653E">
        <w:t>t</w:t>
      </w:r>
      <w:r w:rsidRPr="00BA653E">
        <w:rPr>
          <w:spacing w:val="1"/>
        </w:rPr>
        <w:t>a</w:t>
      </w:r>
      <w:r w:rsidRPr="00BA653E">
        <w:t>lh</w:t>
      </w:r>
      <w:r w:rsidRPr="00BA653E">
        <w:rPr>
          <w:spacing w:val="-1"/>
        </w:rPr>
        <w:t>a</w:t>
      </w:r>
      <w:r w:rsidRPr="00BA653E">
        <w:rPr>
          <w:spacing w:val="1"/>
        </w:rPr>
        <w:t>me</w:t>
      </w:r>
      <w:r w:rsidRPr="00BA653E">
        <w:rPr>
          <w:spacing w:val="-1"/>
        </w:rPr>
        <w:t>n</w:t>
      </w:r>
      <w:r w:rsidRPr="00BA653E">
        <w:t>to</w:t>
      </w:r>
      <w:r w:rsidRPr="00BA653E">
        <w:rPr>
          <w:spacing w:val="4"/>
        </w:rPr>
        <w:t xml:space="preserve"> </w:t>
      </w:r>
      <w:r w:rsidRPr="00BA653E">
        <w:rPr>
          <w:spacing w:val="-1"/>
        </w:rPr>
        <w:t>d</w:t>
      </w:r>
      <w:r w:rsidRPr="00BA653E">
        <w:t>o</w:t>
      </w:r>
      <w:r w:rsidRPr="00BA653E">
        <w:rPr>
          <w:spacing w:val="3"/>
        </w:rPr>
        <w:t xml:space="preserve"> </w:t>
      </w:r>
      <w:r w:rsidRPr="00BA653E">
        <w:rPr>
          <w:spacing w:val="1"/>
        </w:rPr>
        <w:t>p</w:t>
      </w:r>
      <w:r w:rsidRPr="00BA653E">
        <w:t>roje</w:t>
      </w:r>
      <w:r w:rsidRPr="00BA653E">
        <w:rPr>
          <w:spacing w:val="-1"/>
        </w:rPr>
        <w:t>t</w:t>
      </w:r>
      <w:r w:rsidRPr="00BA653E">
        <w:rPr>
          <w:spacing w:val="1"/>
        </w:rPr>
        <w:t>o</w:t>
      </w:r>
      <w:r w:rsidRPr="00BA653E">
        <w:t xml:space="preserve">, </w:t>
      </w:r>
      <w:r w:rsidRPr="00BA653E">
        <w:rPr>
          <w:spacing w:val="1"/>
        </w:rPr>
        <w:t>de</w:t>
      </w:r>
      <w:r w:rsidRPr="00BA653E">
        <w:t>s</w:t>
      </w:r>
      <w:r w:rsidRPr="00BA653E">
        <w:rPr>
          <w:spacing w:val="-1"/>
        </w:rPr>
        <w:t>e</w:t>
      </w:r>
      <w:r w:rsidRPr="00BA653E">
        <w:rPr>
          <w:spacing w:val="1"/>
        </w:rPr>
        <w:t>n</w:t>
      </w:r>
      <w:r w:rsidRPr="00BA653E">
        <w:rPr>
          <w:spacing w:val="-2"/>
        </w:rPr>
        <w:t>v</w:t>
      </w:r>
      <w:r w:rsidRPr="00BA653E">
        <w:rPr>
          <w:spacing w:val="1"/>
        </w:rPr>
        <w:t>o</w:t>
      </w:r>
      <w:r w:rsidRPr="00BA653E">
        <w:t>lv</w:t>
      </w:r>
      <w:r w:rsidRPr="00BA653E">
        <w:rPr>
          <w:spacing w:val="-1"/>
        </w:rPr>
        <w:t>i</w:t>
      </w:r>
      <w:r w:rsidRPr="00BA653E">
        <w:rPr>
          <w:spacing w:val="1"/>
        </w:rPr>
        <w:t>men</w:t>
      </w:r>
      <w:r w:rsidRPr="00BA653E">
        <w:rPr>
          <w:spacing w:val="-2"/>
        </w:rPr>
        <w:t>t</w:t>
      </w:r>
      <w:r w:rsidRPr="00BA653E">
        <w:rPr>
          <w:spacing w:val="1"/>
        </w:rPr>
        <w:t>o</w:t>
      </w:r>
      <w:r w:rsidRPr="00BA653E">
        <w:t>,</w:t>
      </w:r>
      <w:r w:rsidRPr="00BA653E">
        <w:rPr>
          <w:spacing w:val="2"/>
        </w:rPr>
        <w:t xml:space="preserve"> </w:t>
      </w:r>
      <w:r w:rsidRPr="00BA653E">
        <w:t>t</w:t>
      </w:r>
      <w:r w:rsidRPr="00BA653E">
        <w:rPr>
          <w:spacing w:val="1"/>
        </w:rPr>
        <w:t>e</w:t>
      </w:r>
      <w:r w:rsidRPr="00BA653E">
        <w:t>s</w:t>
      </w:r>
      <w:r w:rsidRPr="00BA653E">
        <w:rPr>
          <w:spacing w:val="-2"/>
        </w:rPr>
        <w:t>t</w:t>
      </w:r>
      <w:r w:rsidRPr="00BA653E">
        <w:rPr>
          <w:spacing w:val="1"/>
        </w:rPr>
        <w:t>e</w:t>
      </w:r>
      <w:r w:rsidRPr="00BA653E">
        <w:t>s</w:t>
      </w:r>
      <w:r>
        <w:rPr>
          <w:spacing w:val="2"/>
        </w:rPr>
        <w:t xml:space="preserve"> e documentação.</w:t>
      </w:r>
    </w:p>
    <w:p w14:paraId="37A2E6E4" w14:textId="1295DD5C" w:rsidR="00564D6D" w:rsidRPr="0095449C" w:rsidRDefault="00564D6D" w:rsidP="00564D6D">
      <w:pPr>
        <w:pStyle w:val="MarcadProposta"/>
      </w:pPr>
      <w:r w:rsidRPr="0095449C">
        <w:rPr>
          <w:b/>
          <w:bCs/>
        </w:rPr>
        <w:t>Detalhamen</w:t>
      </w:r>
      <w:r w:rsidRPr="0095449C">
        <w:rPr>
          <w:b/>
          <w:bCs/>
          <w:spacing w:val="-1"/>
        </w:rPr>
        <w:t>t</w:t>
      </w:r>
      <w:r w:rsidRPr="0095449C">
        <w:rPr>
          <w:b/>
          <w:bCs/>
        </w:rPr>
        <w:t xml:space="preserve">o: </w:t>
      </w:r>
      <w:r>
        <w:t xml:space="preserve">Será gerado um descritivo do projeto que detalhará todos os itens sob escopo da </w:t>
      </w:r>
      <w:proofErr w:type="spellStart"/>
      <w:r>
        <w:t>Takt</w:t>
      </w:r>
      <w:proofErr w:type="spellEnd"/>
      <w:r>
        <w:t xml:space="preserve"> Control</w:t>
      </w:r>
      <w:r w:rsidRPr="0095449C">
        <w:t>.</w:t>
      </w:r>
      <w:r w:rsidRPr="0095449C">
        <w:rPr>
          <w:spacing w:val="3"/>
        </w:rPr>
        <w:t xml:space="preserve"> </w:t>
      </w:r>
      <w:r w:rsidRPr="0095449C">
        <w:t xml:space="preserve">Este </w:t>
      </w:r>
      <w:r>
        <w:rPr>
          <w:spacing w:val="-1"/>
        </w:rPr>
        <w:t>descritivo</w:t>
      </w:r>
      <w:r w:rsidRPr="0095449C">
        <w:rPr>
          <w:spacing w:val="2"/>
        </w:rPr>
        <w:t xml:space="preserve"> </w:t>
      </w:r>
      <w:r>
        <w:t>será</w:t>
      </w:r>
      <w:r w:rsidRPr="0095449C">
        <w:rPr>
          <w:spacing w:val="3"/>
        </w:rPr>
        <w:t xml:space="preserve"> </w:t>
      </w:r>
      <w:r w:rsidRPr="0095449C">
        <w:rPr>
          <w:spacing w:val="-2"/>
        </w:rPr>
        <w:t>s</w:t>
      </w:r>
      <w:r w:rsidRPr="0095449C">
        <w:rPr>
          <w:spacing w:val="-1"/>
        </w:rPr>
        <w:t>u</w:t>
      </w:r>
      <w:r w:rsidRPr="0095449C">
        <w:t>bm</w:t>
      </w:r>
      <w:r w:rsidRPr="0095449C">
        <w:rPr>
          <w:spacing w:val="-1"/>
        </w:rPr>
        <w:t>e</w:t>
      </w:r>
      <w:r w:rsidRPr="0095449C">
        <w:t>tido à apro</w:t>
      </w:r>
      <w:r w:rsidRPr="0095449C">
        <w:rPr>
          <w:spacing w:val="-2"/>
        </w:rPr>
        <w:t>v</w:t>
      </w:r>
      <w:r w:rsidRPr="0095449C">
        <w:t>ação</w:t>
      </w:r>
      <w:r>
        <w:t xml:space="preserve"> da </w:t>
      </w:r>
      <w:r w:rsidR="00A95FBC">
        <w:t>contratante</w:t>
      </w:r>
      <w:r w:rsidRPr="0095449C">
        <w:t>.</w:t>
      </w:r>
    </w:p>
    <w:p w14:paraId="7F8077EA" w14:textId="77777777" w:rsidR="00564D6D" w:rsidRPr="0095449C" w:rsidRDefault="00564D6D" w:rsidP="00564D6D">
      <w:pPr>
        <w:pStyle w:val="MarcadProposta"/>
      </w:pPr>
      <w:r w:rsidRPr="0095449C">
        <w:rPr>
          <w:b/>
          <w:bCs/>
        </w:rPr>
        <w:t>Desen</w:t>
      </w:r>
      <w:r w:rsidRPr="0095449C">
        <w:rPr>
          <w:b/>
          <w:bCs/>
          <w:spacing w:val="-4"/>
        </w:rPr>
        <w:t>v</w:t>
      </w:r>
      <w:r w:rsidRPr="0095449C">
        <w:rPr>
          <w:b/>
          <w:bCs/>
        </w:rPr>
        <w:t>o</w:t>
      </w:r>
      <w:r w:rsidRPr="0095449C">
        <w:rPr>
          <w:b/>
          <w:bCs/>
          <w:spacing w:val="2"/>
        </w:rPr>
        <w:t>l</w:t>
      </w:r>
      <w:r w:rsidRPr="0095449C">
        <w:rPr>
          <w:b/>
          <w:bCs/>
          <w:spacing w:val="-4"/>
        </w:rPr>
        <w:t>v</w:t>
      </w:r>
      <w:r w:rsidRPr="0095449C">
        <w:rPr>
          <w:b/>
          <w:bCs/>
        </w:rPr>
        <w:t>imen</w:t>
      </w:r>
      <w:r w:rsidRPr="0095449C">
        <w:rPr>
          <w:b/>
          <w:bCs/>
          <w:spacing w:val="-1"/>
        </w:rPr>
        <w:t>t</w:t>
      </w:r>
      <w:r w:rsidRPr="0095449C">
        <w:rPr>
          <w:b/>
          <w:bCs/>
          <w:spacing w:val="2"/>
        </w:rPr>
        <w:t>o</w:t>
      </w:r>
      <w:r w:rsidRPr="0095449C">
        <w:t>: con</w:t>
      </w:r>
      <w:r w:rsidRPr="0095449C">
        <w:rPr>
          <w:spacing w:val="-2"/>
        </w:rPr>
        <w:t>v</w:t>
      </w:r>
      <w:r w:rsidRPr="0095449C">
        <w:t xml:space="preserve">ersão </w:t>
      </w:r>
      <w:r w:rsidRPr="0095449C">
        <w:rPr>
          <w:spacing w:val="-1"/>
        </w:rPr>
        <w:t>d</w:t>
      </w:r>
      <w:r w:rsidRPr="0095449C">
        <w:t>o “</w:t>
      </w:r>
      <w:r>
        <w:rPr>
          <w:spacing w:val="-1"/>
        </w:rPr>
        <w:t>Descritivo do Projeto</w:t>
      </w:r>
      <w:r w:rsidRPr="0095449C">
        <w:t xml:space="preserve">” no </w:t>
      </w:r>
      <w:r w:rsidR="00D50AD8">
        <w:rPr>
          <w:spacing w:val="-2"/>
        </w:rPr>
        <w:t>projeto elétrico e equipamentos</w:t>
      </w:r>
      <w:r w:rsidRPr="0095449C">
        <w:t>.</w:t>
      </w:r>
    </w:p>
    <w:p w14:paraId="7E8549F5" w14:textId="245B754D" w:rsidR="00564D6D" w:rsidRDefault="00564D6D" w:rsidP="00564D6D">
      <w:pPr>
        <w:pStyle w:val="MarcadProposta"/>
      </w:pPr>
      <w:r>
        <w:rPr>
          <w:b/>
          <w:bCs/>
        </w:rPr>
        <w:t>Documentação</w:t>
      </w:r>
      <w:r w:rsidRPr="0095449C">
        <w:rPr>
          <w:b/>
          <w:bCs/>
        </w:rPr>
        <w:t>:</w:t>
      </w:r>
      <w:r>
        <w:rPr>
          <w:b/>
          <w:bCs/>
          <w:spacing w:val="64"/>
        </w:rPr>
        <w:t xml:space="preserve"> </w:t>
      </w:r>
      <w:r w:rsidRPr="0095449C">
        <w:rPr>
          <w:spacing w:val="-2"/>
        </w:rPr>
        <w:t>s</w:t>
      </w:r>
      <w:r w:rsidRPr="0095449C">
        <w:t>erá</w:t>
      </w:r>
      <w:r w:rsidRPr="0095449C">
        <w:rPr>
          <w:spacing w:val="58"/>
        </w:rPr>
        <w:t xml:space="preserve"> </w:t>
      </w:r>
      <w:r w:rsidRPr="0095449C">
        <w:rPr>
          <w:spacing w:val="-1"/>
        </w:rPr>
        <w:t>g</w:t>
      </w:r>
      <w:r w:rsidRPr="0095449C">
        <w:t>erada</w:t>
      </w:r>
      <w:r w:rsidRPr="0095449C">
        <w:rPr>
          <w:spacing w:val="59"/>
        </w:rPr>
        <w:t xml:space="preserve"> </w:t>
      </w:r>
      <w:r w:rsidRPr="0095449C">
        <w:t>a</w:t>
      </w:r>
      <w:r w:rsidRPr="0095449C">
        <w:rPr>
          <w:spacing w:val="-1"/>
        </w:rPr>
        <w:t>p</w:t>
      </w:r>
      <w:r w:rsidRPr="0095449C">
        <w:t>ós</w:t>
      </w:r>
      <w:r w:rsidRPr="0095449C">
        <w:rPr>
          <w:spacing w:val="61"/>
        </w:rPr>
        <w:t xml:space="preserve"> </w:t>
      </w:r>
      <w:r w:rsidRPr="0095449C">
        <w:t>a</w:t>
      </w:r>
      <w:r w:rsidRPr="0095449C">
        <w:rPr>
          <w:spacing w:val="57"/>
        </w:rPr>
        <w:t xml:space="preserve"> </w:t>
      </w:r>
      <w:r w:rsidRPr="0095449C">
        <w:rPr>
          <w:spacing w:val="3"/>
        </w:rPr>
        <w:t>f</w:t>
      </w:r>
      <w:r w:rsidRPr="0095449C">
        <w:t>a</w:t>
      </w:r>
      <w:r w:rsidRPr="0095449C">
        <w:rPr>
          <w:spacing w:val="-2"/>
        </w:rPr>
        <w:t>s</w:t>
      </w:r>
      <w:r w:rsidRPr="0095449C">
        <w:t>e</w:t>
      </w:r>
      <w:r w:rsidRPr="0095449C">
        <w:rPr>
          <w:spacing w:val="59"/>
        </w:rPr>
        <w:t xml:space="preserve"> </w:t>
      </w:r>
      <w:r w:rsidRPr="0095449C">
        <w:t>de</w:t>
      </w:r>
      <w:r w:rsidRPr="0095449C">
        <w:rPr>
          <w:spacing w:val="59"/>
        </w:rPr>
        <w:t xml:space="preserve"> </w:t>
      </w:r>
      <w:r w:rsidR="000759BD" w:rsidRPr="0095449C">
        <w:rPr>
          <w:spacing w:val="5"/>
        </w:rPr>
        <w:t>S</w:t>
      </w:r>
      <w:r w:rsidR="000759BD" w:rsidRPr="0095449C">
        <w:t>tartup</w:t>
      </w:r>
      <w:r w:rsidRPr="0095449C">
        <w:rPr>
          <w:spacing w:val="59"/>
        </w:rPr>
        <w:t xml:space="preserve"> </w:t>
      </w:r>
      <w:r w:rsidRPr="0095449C">
        <w:t>se</w:t>
      </w:r>
      <w:r w:rsidRPr="0095449C">
        <w:rPr>
          <w:spacing w:val="-1"/>
        </w:rPr>
        <w:t>n</w:t>
      </w:r>
      <w:r w:rsidRPr="0095449C">
        <w:t>do</w:t>
      </w:r>
      <w:r w:rsidRPr="0095449C">
        <w:rPr>
          <w:spacing w:val="59"/>
        </w:rPr>
        <w:t xml:space="preserve"> </w:t>
      </w:r>
      <w:r w:rsidRPr="0095449C">
        <w:rPr>
          <w:spacing w:val="-2"/>
        </w:rPr>
        <w:t>c</w:t>
      </w:r>
      <w:r w:rsidRPr="0095449C">
        <w:t>om</w:t>
      </w:r>
      <w:r w:rsidRPr="0095449C">
        <w:rPr>
          <w:spacing w:val="-1"/>
        </w:rPr>
        <w:t>p</w:t>
      </w:r>
      <w:r w:rsidRPr="0095449C">
        <w:t>osta</w:t>
      </w:r>
      <w:r w:rsidRPr="0095449C">
        <w:rPr>
          <w:spacing w:val="60"/>
        </w:rPr>
        <w:t xml:space="preserve"> </w:t>
      </w:r>
      <w:r w:rsidRPr="0095449C">
        <w:rPr>
          <w:spacing w:val="-1"/>
        </w:rPr>
        <w:t>d</w:t>
      </w:r>
      <w:r w:rsidRPr="0095449C">
        <w:t>e</w:t>
      </w:r>
      <w:r>
        <w:t xml:space="preserve"> um </w:t>
      </w:r>
      <w:r w:rsidR="00A95FBC">
        <w:t>Pendrive ou</w:t>
      </w:r>
      <w:r w:rsidR="009907F8">
        <w:t xml:space="preserve"> </w:t>
      </w:r>
      <w:r w:rsidR="00A95FBC">
        <w:t>Link para Download</w:t>
      </w:r>
      <w:r>
        <w:t xml:space="preserve"> com c</w:t>
      </w:r>
      <w:r w:rsidRPr="0095449C">
        <w:t xml:space="preserve">ópia </w:t>
      </w:r>
      <w:r w:rsidRPr="0095449C">
        <w:rPr>
          <w:spacing w:val="-1"/>
        </w:rPr>
        <w:t>d</w:t>
      </w:r>
      <w:r w:rsidRPr="0095449C">
        <w:t>e seguran</w:t>
      </w:r>
      <w:r w:rsidRPr="0095449C">
        <w:rPr>
          <w:spacing w:val="-2"/>
        </w:rPr>
        <w:t>ç</w:t>
      </w:r>
      <w:r w:rsidRPr="0095449C">
        <w:t xml:space="preserve">a </w:t>
      </w:r>
      <w:r w:rsidRPr="0095449C">
        <w:rPr>
          <w:spacing w:val="-1"/>
        </w:rPr>
        <w:t>d</w:t>
      </w:r>
      <w:r w:rsidRPr="0095449C">
        <w:t xml:space="preserve">os </w:t>
      </w:r>
      <w:r>
        <w:t>projetos</w:t>
      </w:r>
      <w:r w:rsidRPr="0095449C">
        <w:t>.</w:t>
      </w:r>
      <w:r>
        <w:t xml:space="preserve"> </w:t>
      </w:r>
    </w:p>
    <w:p w14:paraId="5EC329F3" w14:textId="77777777" w:rsidR="00831F09" w:rsidRDefault="00831F09" w:rsidP="00564D6D">
      <w:pPr>
        <w:pStyle w:val="MarcadProposta"/>
        <w:numPr>
          <w:ilvl w:val="0"/>
          <w:numId w:val="0"/>
        </w:numPr>
      </w:pPr>
    </w:p>
    <w:p w14:paraId="13CDB880" w14:textId="52D023F3" w:rsidR="00775B06" w:rsidRDefault="00DB4136" w:rsidP="00775B06">
      <w:pPr>
        <w:pStyle w:val="TITPROP3"/>
      </w:pPr>
      <w:bookmarkStart w:id="5" w:name="_Toc94276588"/>
      <w:bookmarkStart w:id="6" w:name="_Toc196993996"/>
      <w:r>
        <w:t>Engenharia de Software</w:t>
      </w:r>
      <w:bookmarkEnd w:id="5"/>
      <w:bookmarkEnd w:id="6"/>
    </w:p>
    <w:p w14:paraId="6329F104" w14:textId="77777777" w:rsidR="00EE4A3F" w:rsidRPr="00BA653E" w:rsidRDefault="00EE4A3F" w:rsidP="00EE4A3F">
      <w:pPr>
        <w:pStyle w:val="NormalProposta"/>
      </w:pPr>
      <w:r w:rsidRPr="00BA653E">
        <w:t xml:space="preserve">A programação </w:t>
      </w:r>
      <w:r>
        <w:t xml:space="preserve">do software </w:t>
      </w:r>
      <w:r w:rsidR="0052197B">
        <w:t>é</w:t>
      </w:r>
      <w:r w:rsidRPr="009B081E">
        <w:rPr>
          <w:spacing w:val="3"/>
        </w:rPr>
        <w:t xml:space="preserve"> </w:t>
      </w:r>
      <w:r w:rsidRPr="00BA653E">
        <w:t>c</w:t>
      </w:r>
      <w:r w:rsidRPr="00BA653E">
        <w:rPr>
          <w:spacing w:val="1"/>
        </w:rPr>
        <w:t>o</w:t>
      </w:r>
      <w:r w:rsidRPr="00BA653E">
        <w:rPr>
          <w:spacing w:val="-1"/>
        </w:rPr>
        <w:t>m</w:t>
      </w:r>
      <w:r w:rsidRPr="00BA653E">
        <w:rPr>
          <w:spacing w:val="1"/>
        </w:rPr>
        <w:t>po</w:t>
      </w:r>
      <w:r w:rsidRPr="00BA653E">
        <w:t>s</w:t>
      </w:r>
      <w:r w:rsidRPr="00BA653E">
        <w:rPr>
          <w:spacing w:val="-2"/>
        </w:rPr>
        <w:t>t</w:t>
      </w:r>
      <w:r w:rsidRPr="00BA653E">
        <w:t>a</w:t>
      </w:r>
      <w:r w:rsidRPr="00BA653E">
        <w:rPr>
          <w:spacing w:val="3"/>
        </w:rPr>
        <w:t xml:space="preserve"> </w:t>
      </w:r>
      <w:r w:rsidRPr="00BA653E">
        <w:rPr>
          <w:spacing w:val="1"/>
        </w:rPr>
        <w:t>pe</w:t>
      </w:r>
      <w:r w:rsidRPr="00BA653E">
        <w:rPr>
          <w:spacing w:val="-3"/>
        </w:rPr>
        <w:t>l</w:t>
      </w:r>
      <w:r w:rsidRPr="00BA653E">
        <w:rPr>
          <w:spacing w:val="1"/>
        </w:rPr>
        <w:t>o</w:t>
      </w:r>
      <w:r w:rsidRPr="00BA653E">
        <w:t>s s</w:t>
      </w:r>
      <w:r w:rsidRPr="00BA653E">
        <w:rPr>
          <w:spacing w:val="1"/>
        </w:rPr>
        <w:t>e</w:t>
      </w:r>
      <w:r w:rsidRPr="00BA653E">
        <w:t>r</w:t>
      </w:r>
      <w:r w:rsidRPr="00BA653E">
        <w:rPr>
          <w:spacing w:val="-3"/>
        </w:rPr>
        <w:t>v</w:t>
      </w:r>
      <w:r w:rsidRPr="00BA653E">
        <w:t>iços</w:t>
      </w:r>
      <w:r w:rsidRPr="00BA653E">
        <w:rPr>
          <w:spacing w:val="3"/>
        </w:rPr>
        <w:t xml:space="preserve"> </w:t>
      </w:r>
      <w:r w:rsidRPr="00BA653E">
        <w:rPr>
          <w:spacing w:val="1"/>
        </w:rPr>
        <w:t>d</w:t>
      </w:r>
      <w:r w:rsidRPr="00BA653E">
        <w:t>e</w:t>
      </w:r>
      <w:r w:rsidRPr="00BA653E">
        <w:rPr>
          <w:spacing w:val="3"/>
        </w:rPr>
        <w:t xml:space="preserve"> </w:t>
      </w:r>
      <w:r w:rsidRPr="00BA653E">
        <w:rPr>
          <w:spacing w:val="1"/>
        </w:rPr>
        <w:t>de</w:t>
      </w:r>
      <w:r w:rsidRPr="00BA653E">
        <w:t>t</w:t>
      </w:r>
      <w:r w:rsidRPr="00BA653E">
        <w:rPr>
          <w:spacing w:val="1"/>
        </w:rPr>
        <w:t>a</w:t>
      </w:r>
      <w:r w:rsidRPr="00BA653E">
        <w:t>lh</w:t>
      </w:r>
      <w:r w:rsidRPr="00BA653E">
        <w:rPr>
          <w:spacing w:val="-1"/>
        </w:rPr>
        <w:t>a</w:t>
      </w:r>
      <w:r w:rsidRPr="00BA653E">
        <w:rPr>
          <w:spacing w:val="1"/>
        </w:rPr>
        <w:t>me</w:t>
      </w:r>
      <w:r w:rsidRPr="00BA653E">
        <w:rPr>
          <w:spacing w:val="-1"/>
        </w:rPr>
        <w:t>n</w:t>
      </w:r>
      <w:r w:rsidRPr="00BA653E">
        <w:t>to</w:t>
      </w:r>
      <w:r w:rsidRPr="00BA653E">
        <w:rPr>
          <w:spacing w:val="4"/>
        </w:rPr>
        <w:t xml:space="preserve"> </w:t>
      </w:r>
      <w:r w:rsidRPr="00BA653E">
        <w:rPr>
          <w:spacing w:val="-1"/>
        </w:rPr>
        <w:t>d</w:t>
      </w:r>
      <w:r w:rsidRPr="00BA653E">
        <w:t>o</w:t>
      </w:r>
      <w:r w:rsidRPr="00BA653E">
        <w:rPr>
          <w:spacing w:val="3"/>
        </w:rPr>
        <w:t xml:space="preserve"> </w:t>
      </w:r>
      <w:r w:rsidRPr="00BA653E">
        <w:rPr>
          <w:spacing w:val="1"/>
        </w:rPr>
        <w:t>p</w:t>
      </w:r>
      <w:r w:rsidRPr="00BA653E">
        <w:t>roje</w:t>
      </w:r>
      <w:r w:rsidRPr="00BA653E">
        <w:rPr>
          <w:spacing w:val="-1"/>
        </w:rPr>
        <w:t>t</w:t>
      </w:r>
      <w:r w:rsidRPr="00BA653E">
        <w:rPr>
          <w:spacing w:val="1"/>
        </w:rPr>
        <w:t>o</w:t>
      </w:r>
      <w:r w:rsidRPr="00BA653E">
        <w:t xml:space="preserve">, </w:t>
      </w:r>
      <w:r w:rsidRPr="00BA653E">
        <w:rPr>
          <w:spacing w:val="1"/>
        </w:rPr>
        <w:t>de</w:t>
      </w:r>
      <w:r w:rsidRPr="00BA653E">
        <w:t>s</w:t>
      </w:r>
      <w:r w:rsidRPr="00BA653E">
        <w:rPr>
          <w:spacing w:val="-1"/>
        </w:rPr>
        <w:t>e</w:t>
      </w:r>
      <w:r w:rsidRPr="00BA653E">
        <w:rPr>
          <w:spacing w:val="1"/>
        </w:rPr>
        <w:t>n</w:t>
      </w:r>
      <w:r w:rsidRPr="00BA653E">
        <w:rPr>
          <w:spacing w:val="-2"/>
        </w:rPr>
        <w:t>v</w:t>
      </w:r>
      <w:r w:rsidRPr="00BA653E">
        <w:rPr>
          <w:spacing w:val="1"/>
        </w:rPr>
        <w:t>o</w:t>
      </w:r>
      <w:r w:rsidRPr="00BA653E">
        <w:t>lv</w:t>
      </w:r>
      <w:r w:rsidRPr="00BA653E">
        <w:rPr>
          <w:spacing w:val="-1"/>
        </w:rPr>
        <w:t>i</w:t>
      </w:r>
      <w:r w:rsidRPr="00BA653E">
        <w:rPr>
          <w:spacing w:val="1"/>
        </w:rPr>
        <w:t>men</w:t>
      </w:r>
      <w:r w:rsidRPr="00BA653E">
        <w:rPr>
          <w:spacing w:val="-2"/>
        </w:rPr>
        <w:t>t</w:t>
      </w:r>
      <w:r w:rsidRPr="00BA653E">
        <w:rPr>
          <w:spacing w:val="1"/>
        </w:rPr>
        <w:t>o</w:t>
      </w:r>
      <w:r w:rsidRPr="00BA653E">
        <w:t>,</w:t>
      </w:r>
      <w:r w:rsidRPr="00BA653E">
        <w:rPr>
          <w:spacing w:val="2"/>
        </w:rPr>
        <w:t xml:space="preserve"> </w:t>
      </w:r>
      <w:r w:rsidRPr="00BA653E">
        <w:t>t</w:t>
      </w:r>
      <w:r w:rsidRPr="00BA653E">
        <w:rPr>
          <w:spacing w:val="1"/>
        </w:rPr>
        <w:t>e</w:t>
      </w:r>
      <w:r w:rsidRPr="00BA653E">
        <w:t>s</w:t>
      </w:r>
      <w:r w:rsidRPr="00BA653E">
        <w:rPr>
          <w:spacing w:val="-2"/>
        </w:rPr>
        <w:t>t</w:t>
      </w:r>
      <w:r w:rsidRPr="00BA653E">
        <w:rPr>
          <w:spacing w:val="1"/>
        </w:rPr>
        <w:t>e</w:t>
      </w:r>
      <w:r w:rsidRPr="00BA653E">
        <w:t>s</w:t>
      </w:r>
      <w:r>
        <w:rPr>
          <w:spacing w:val="2"/>
        </w:rPr>
        <w:t xml:space="preserve"> e documentação.</w:t>
      </w:r>
    </w:p>
    <w:p w14:paraId="5B101F3C" w14:textId="7B35A5A0" w:rsidR="00EE4A3F" w:rsidRPr="0095449C" w:rsidRDefault="00EE4A3F" w:rsidP="00EE4A3F">
      <w:pPr>
        <w:pStyle w:val="MarcadProposta"/>
      </w:pPr>
      <w:r w:rsidRPr="0095449C">
        <w:rPr>
          <w:b/>
          <w:bCs/>
        </w:rPr>
        <w:t>Detalhamen</w:t>
      </w:r>
      <w:r w:rsidRPr="0095449C">
        <w:rPr>
          <w:b/>
          <w:bCs/>
          <w:spacing w:val="-1"/>
        </w:rPr>
        <w:t>t</w:t>
      </w:r>
      <w:r w:rsidRPr="0095449C">
        <w:rPr>
          <w:b/>
          <w:bCs/>
        </w:rPr>
        <w:t xml:space="preserve">o: </w:t>
      </w:r>
      <w:r>
        <w:t xml:space="preserve">Será gerado um descritivo do projeto que detalhará todos os itens sob escopo da </w:t>
      </w:r>
      <w:proofErr w:type="spellStart"/>
      <w:r>
        <w:t>Takt</w:t>
      </w:r>
      <w:proofErr w:type="spellEnd"/>
      <w:r>
        <w:t xml:space="preserve"> Control</w:t>
      </w:r>
      <w:r w:rsidRPr="0095449C">
        <w:t>.</w:t>
      </w:r>
      <w:r w:rsidRPr="0095449C">
        <w:rPr>
          <w:spacing w:val="3"/>
        </w:rPr>
        <w:t xml:space="preserve"> </w:t>
      </w:r>
      <w:r w:rsidRPr="0095449C">
        <w:t xml:space="preserve">Este </w:t>
      </w:r>
      <w:r>
        <w:rPr>
          <w:spacing w:val="-1"/>
        </w:rPr>
        <w:t>descritivo</w:t>
      </w:r>
      <w:r w:rsidRPr="0095449C">
        <w:rPr>
          <w:spacing w:val="2"/>
        </w:rPr>
        <w:t xml:space="preserve"> </w:t>
      </w:r>
      <w:r>
        <w:t>será</w:t>
      </w:r>
      <w:r w:rsidRPr="0095449C">
        <w:rPr>
          <w:spacing w:val="3"/>
        </w:rPr>
        <w:t xml:space="preserve"> </w:t>
      </w:r>
      <w:r w:rsidRPr="0095449C">
        <w:rPr>
          <w:spacing w:val="-2"/>
        </w:rPr>
        <w:t>s</w:t>
      </w:r>
      <w:r w:rsidRPr="0095449C">
        <w:rPr>
          <w:spacing w:val="-1"/>
        </w:rPr>
        <w:t>u</w:t>
      </w:r>
      <w:r w:rsidRPr="0095449C">
        <w:t>bm</w:t>
      </w:r>
      <w:r w:rsidRPr="0095449C">
        <w:rPr>
          <w:spacing w:val="-1"/>
        </w:rPr>
        <w:t>e</w:t>
      </w:r>
      <w:r w:rsidRPr="0095449C">
        <w:t>tido à apro</w:t>
      </w:r>
      <w:r w:rsidRPr="0095449C">
        <w:rPr>
          <w:spacing w:val="-2"/>
        </w:rPr>
        <w:t>v</w:t>
      </w:r>
      <w:r w:rsidRPr="0095449C">
        <w:t>ação</w:t>
      </w:r>
      <w:r>
        <w:t xml:space="preserve"> da </w:t>
      </w:r>
      <w:r w:rsidR="00A95FBC">
        <w:t>Contratante</w:t>
      </w:r>
      <w:r w:rsidRPr="0095449C">
        <w:t>.</w:t>
      </w:r>
    </w:p>
    <w:p w14:paraId="148B3982" w14:textId="77777777" w:rsidR="00EE4A3F" w:rsidRPr="0095449C" w:rsidRDefault="00EE4A3F" w:rsidP="00EE4A3F">
      <w:pPr>
        <w:pStyle w:val="MarcadProposta"/>
      </w:pPr>
      <w:r w:rsidRPr="0095449C">
        <w:rPr>
          <w:b/>
          <w:bCs/>
        </w:rPr>
        <w:t>Desen</w:t>
      </w:r>
      <w:r w:rsidRPr="0095449C">
        <w:rPr>
          <w:b/>
          <w:bCs/>
          <w:spacing w:val="-4"/>
        </w:rPr>
        <w:t>v</w:t>
      </w:r>
      <w:r w:rsidRPr="0095449C">
        <w:rPr>
          <w:b/>
          <w:bCs/>
        </w:rPr>
        <w:t>o</w:t>
      </w:r>
      <w:r w:rsidRPr="0095449C">
        <w:rPr>
          <w:b/>
          <w:bCs/>
          <w:spacing w:val="2"/>
        </w:rPr>
        <w:t>l</w:t>
      </w:r>
      <w:r w:rsidRPr="0095449C">
        <w:rPr>
          <w:b/>
          <w:bCs/>
          <w:spacing w:val="-4"/>
        </w:rPr>
        <w:t>v</w:t>
      </w:r>
      <w:r w:rsidRPr="0095449C">
        <w:rPr>
          <w:b/>
          <w:bCs/>
        </w:rPr>
        <w:t>imen</w:t>
      </w:r>
      <w:r w:rsidRPr="0095449C">
        <w:rPr>
          <w:b/>
          <w:bCs/>
          <w:spacing w:val="-1"/>
        </w:rPr>
        <w:t>t</w:t>
      </w:r>
      <w:r w:rsidRPr="0095449C">
        <w:rPr>
          <w:b/>
          <w:bCs/>
          <w:spacing w:val="2"/>
        </w:rPr>
        <w:t>o</w:t>
      </w:r>
      <w:r w:rsidRPr="0095449C">
        <w:t>: con</w:t>
      </w:r>
      <w:r w:rsidRPr="0095449C">
        <w:rPr>
          <w:spacing w:val="-2"/>
        </w:rPr>
        <w:t>v</w:t>
      </w:r>
      <w:r w:rsidRPr="0095449C">
        <w:t xml:space="preserve">ersão </w:t>
      </w:r>
      <w:r w:rsidRPr="0095449C">
        <w:rPr>
          <w:spacing w:val="-1"/>
        </w:rPr>
        <w:t>d</w:t>
      </w:r>
      <w:r w:rsidRPr="0095449C">
        <w:t>o “</w:t>
      </w:r>
      <w:r>
        <w:rPr>
          <w:spacing w:val="-1"/>
        </w:rPr>
        <w:t>Descritivo do Projeto</w:t>
      </w:r>
      <w:r w:rsidRPr="0095449C">
        <w:t xml:space="preserve">” no </w:t>
      </w:r>
      <w:r w:rsidRPr="0095449C">
        <w:rPr>
          <w:spacing w:val="-2"/>
        </w:rPr>
        <w:t>S</w:t>
      </w:r>
      <w:r w:rsidRPr="0095449C">
        <w:rPr>
          <w:spacing w:val="-1"/>
        </w:rPr>
        <w:t>o</w:t>
      </w:r>
      <w:r w:rsidRPr="0095449C">
        <w:rPr>
          <w:spacing w:val="3"/>
        </w:rPr>
        <w:t>f</w:t>
      </w:r>
      <w:r w:rsidRPr="0095449C">
        <w:t>t</w:t>
      </w:r>
      <w:r w:rsidRPr="0095449C">
        <w:rPr>
          <w:spacing w:val="-2"/>
        </w:rPr>
        <w:t>w</w:t>
      </w:r>
      <w:r w:rsidRPr="0095449C">
        <w:t>are</w:t>
      </w:r>
      <w:r>
        <w:t xml:space="preserve"> Aplicativo</w:t>
      </w:r>
      <w:r w:rsidRPr="0095449C">
        <w:t>.</w:t>
      </w:r>
    </w:p>
    <w:p w14:paraId="3C29FB9B" w14:textId="6137D0DE" w:rsidR="00EE4A3F" w:rsidRDefault="00EE4A3F" w:rsidP="00EE4A3F">
      <w:pPr>
        <w:pStyle w:val="MarcadProposta"/>
      </w:pPr>
      <w:r w:rsidRPr="0095449C">
        <w:rPr>
          <w:b/>
          <w:bCs/>
        </w:rPr>
        <w:t>Te</w:t>
      </w:r>
      <w:r w:rsidRPr="0095449C">
        <w:rPr>
          <w:b/>
          <w:bCs/>
          <w:spacing w:val="1"/>
        </w:rPr>
        <w:t>s</w:t>
      </w:r>
      <w:r w:rsidRPr="0095449C">
        <w:rPr>
          <w:b/>
          <w:bCs/>
        </w:rPr>
        <w:t>tes</w:t>
      </w:r>
      <w:r w:rsidRPr="0095449C">
        <w:rPr>
          <w:b/>
          <w:bCs/>
          <w:spacing w:val="37"/>
        </w:rPr>
        <w:t xml:space="preserve"> </w:t>
      </w:r>
      <w:r w:rsidRPr="0095449C">
        <w:rPr>
          <w:b/>
          <w:bCs/>
        </w:rPr>
        <w:t>de</w:t>
      </w:r>
      <w:r w:rsidRPr="0095449C">
        <w:rPr>
          <w:b/>
          <w:bCs/>
          <w:spacing w:val="40"/>
        </w:rPr>
        <w:t xml:space="preserve"> </w:t>
      </w:r>
      <w:r w:rsidRPr="0095449C">
        <w:rPr>
          <w:b/>
          <w:bCs/>
          <w:spacing w:val="-8"/>
        </w:rPr>
        <w:t>A</w:t>
      </w:r>
      <w:r w:rsidRPr="0095449C">
        <w:rPr>
          <w:b/>
          <w:bCs/>
          <w:spacing w:val="1"/>
        </w:rPr>
        <w:t>ce</w:t>
      </w:r>
      <w:r w:rsidRPr="0095449C">
        <w:rPr>
          <w:b/>
          <w:bCs/>
        </w:rPr>
        <w:t>ita</w:t>
      </w:r>
      <w:r w:rsidRPr="0095449C">
        <w:rPr>
          <w:b/>
          <w:bCs/>
          <w:spacing w:val="1"/>
        </w:rPr>
        <w:t>çã</w:t>
      </w:r>
      <w:r w:rsidRPr="0095449C">
        <w:rPr>
          <w:b/>
          <w:bCs/>
        </w:rPr>
        <w:t>o</w:t>
      </w:r>
      <w:r w:rsidRPr="0095449C">
        <w:rPr>
          <w:b/>
          <w:bCs/>
          <w:spacing w:val="34"/>
        </w:rPr>
        <w:t xml:space="preserve"> </w:t>
      </w:r>
      <w:r w:rsidRPr="0095449C">
        <w:rPr>
          <w:b/>
          <w:bCs/>
        </w:rPr>
        <w:t>de</w:t>
      </w:r>
      <w:r w:rsidRPr="0095449C">
        <w:rPr>
          <w:b/>
          <w:bCs/>
          <w:spacing w:val="37"/>
        </w:rPr>
        <w:t xml:space="preserve"> </w:t>
      </w:r>
      <w:r w:rsidRPr="0095449C">
        <w:rPr>
          <w:b/>
          <w:bCs/>
        </w:rPr>
        <w:t>Fábri</w:t>
      </w:r>
      <w:r w:rsidRPr="0095449C">
        <w:rPr>
          <w:b/>
          <w:bCs/>
          <w:spacing w:val="1"/>
        </w:rPr>
        <w:t>c</w:t>
      </w:r>
      <w:r w:rsidRPr="0095449C">
        <w:rPr>
          <w:b/>
          <w:bCs/>
        </w:rPr>
        <w:t>a</w:t>
      </w:r>
      <w:r w:rsidRPr="0095449C">
        <w:rPr>
          <w:b/>
          <w:bCs/>
          <w:spacing w:val="42"/>
        </w:rPr>
        <w:t xml:space="preserve"> </w:t>
      </w:r>
      <w:r w:rsidRPr="0095449C">
        <w:rPr>
          <w:b/>
          <w:bCs/>
        </w:rPr>
        <w:t>(</w:t>
      </w:r>
      <w:r w:rsidRPr="0095449C">
        <w:rPr>
          <w:b/>
          <w:bCs/>
          <w:spacing w:val="1"/>
        </w:rPr>
        <w:t>T</w:t>
      </w:r>
      <w:r w:rsidRPr="0095449C">
        <w:rPr>
          <w:b/>
          <w:bCs/>
          <w:spacing w:val="-5"/>
        </w:rPr>
        <w:t>A</w:t>
      </w:r>
      <w:r w:rsidRPr="0095449C">
        <w:rPr>
          <w:b/>
          <w:bCs/>
        </w:rPr>
        <w:t>F</w:t>
      </w:r>
      <w:r w:rsidRPr="0095449C">
        <w:rPr>
          <w:b/>
          <w:bCs/>
          <w:spacing w:val="-1"/>
        </w:rPr>
        <w:t>)</w:t>
      </w:r>
      <w:r w:rsidRPr="0095449C">
        <w:t>:</w:t>
      </w:r>
      <w:r w:rsidRPr="0095449C">
        <w:rPr>
          <w:spacing w:val="37"/>
        </w:rPr>
        <w:t xml:space="preserve"> </w:t>
      </w:r>
      <w:r w:rsidRPr="0095449C">
        <w:rPr>
          <w:spacing w:val="3"/>
        </w:rPr>
        <w:t>f</w:t>
      </w:r>
      <w:r w:rsidRPr="0095449C">
        <w:rPr>
          <w:spacing w:val="-1"/>
        </w:rPr>
        <w:t>a</w:t>
      </w:r>
      <w:r w:rsidRPr="0095449C">
        <w:t>se</w:t>
      </w:r>
      <w:r w:rsidRPr="0095449C">
        <w:rPr>
          <w:spacing w:val="37"/>
        </w:rPr>
        <w:t xml:space="preserve"> </w:t>
      </w:r>
      <w:r w:rsidRPr="0095449C">
        <w:t>cor</w:t>
      </w:r>
      <w:r w:rsidRPr="0095449C">
        <w:rPr>
          <w:spacing w:val="-1"/>
        </w:rPr>
        <w:t>r</w:t>
      </w:r>
      <w:r w:rsidRPr="0095449C">
        <w:t>esp</w:t>
      </w:r>
      <w:r w:rsidRPr="0095449C">
        <w:rPr>
          <w:spacing w:val="-1"/>
        </w:rPr>
        <w:t>o</w:t>
      </w:r>
      <w:r w:rsidRPr="0095449C">
        <w:t>nd</w:t>
      </w:r>
      <w:r w:rsidRPr="0095449C">
        <w:rPr>
          <w:spacing w:val="-1"/>
        </w:rPr>
        <w:t>e</w:t>
      </w:r>
      <w:r w:rsidRPr="0095449C">
        <w:t>nte</w:t>
      </w:r>
      <w:r w:rsidRPr="0095449C">
        <w:rPr>
          <w:spacing w:val="38"/>
        </w:rPr>
        <w:t xml:space="preserve"> </w:t>
      </w:r>
      <w:r w:rsidRPr="0095449C">
        <w:rPr>
          <w:spacing w:val="-1"/>
        </w:rPr>
        <w:t>a</w:t>
      </w:r>
      <w:r w:rsidRPr="0095449C">
        <w:t>o</w:t>
      </w:r>
      <w:r w:rsidRPr="0095449C">
        <w:rPr>
          <w:spacing w:val="35"/>
        </w:rPr>
        <w:t xml:space="preserve"> </w:t>
      </w:r>
      <w:r w:rsidRPr="0095449C">
        <w:t>per</w:t>
      </w:r>
      <w:r w:rsidRPr="0095449C">
        <w:rPr>
          <w:spacing w:val="-3"/>
        </w:rPr>
        <w:t>í</w:t>
      </w:r>
      <w:r w:rsidRPr="0095449C">
        <w:t>odo</w:t>
      </w:r>
      <w:r w:rsidRPr="0095449C">
        <w:rPr>
          <w:spacing w:val="37"/>
        </w:rPr>
        <w:t xml:space="preserve"> </w:t>
      </w:r>
      <w:r w:rsidRPr="0095449C">
        <w:t>da real</w:t>
      </w:r>
      <w:r w:rsidRPr="0095449C">
        <w:rPr>
          <w:spacing w:val="-1"/>
        </w:rPr>
        <w:t>i</w:t>
      </w:r>
      <w:r w:rsidRPr="0095449C">
        <w:rPr>
          <w:spacing w:val="-2"/>
        </w:rPr>
        <w:t>z</w:t>
      </w:r>
      <w:r w:rsidRPr="0095449C">
        <w:t>ação de</w:t>
      </w:r>
      <w:r w:rsidRPr="0095449C">
        <w:rPr>
          <w:spacing w:val="-1"/>
        </w:rPr>
        <w:t xml:space="preserve"> </w:t>
      </w:r>
      <w:r w:rsidRPr="0095449C">
        <w:t>tes</w:t>
      </w:r>
      <w:r w:rsidRPr="0095449C">
        <w:rPr>
          <w:spacing w:val="-2"/>
        </w:rPr>
        <w:t>t</w:t>
      </w:r>
      <w:r w:rsidRPr="0095449C">
        <w:t>es, s</w:t>
      </w:r>
      <w:r w:rsidRPr="0095449C">
        <w:rPr>
          <w:spacing w:val="-3"/>
        </w:rPr>
        <w:t>i</w:t>
      </w:r>
      <w:r w:rsidRPr="0095449C">
        <w:t>mul</w:t>
      </w:r>
      <w:r w:rsidRPr="0095449C">
        <w:rPr>
          <w:spacing w:val="-2"/>
        </w:rPr>
        <w:t>a</w:t>
      </w:r>
      <w:r w:rsidRPr="0095449C">
        <w:t>dos</w:t>
      </w:r>
      <w:r w:rsidRPr="0095449C">
        <w:rPr>
          <w:spacing w:val="-2"/>
        </w:rPr>
        <w:t xml:space="preserve"> </w:t>
      </w:r>
      <w:r w:rsidRPr="0095449C">
        <w:t>n</w:t>
      </w:r>
      <w:r>
        <w:t>a</w:t>
      </w:r>
      <w:r w:rsidRPr="0095449C">
        <w:t xml:space="preserve"> </w:t>
      </w:r>
      <w:r>
        <w:t xml:space="preserve">planta da </w:t>
      </w:r>
      <w:r w:rsidR="00A95FBC">
        <w:t>Contratante</w:t>
      </w:r>
      <w:r w:rsidRPr="0095449C">
        <w:t>.</w:t>
      </w:r>
    </w:p>
    <w:p w14:paraId="31A638CF" w14:textId="6F577AF6" w:rsidR="00EE4A3F" w:rsidRDefault="00EE4A3F" w:rsidP="00EE4A3F">
      <w:pPr>
        <w:pStyle w:val="MarcadProposta"/>
      </w:pPr>
      <w:r>
        <w:rPr>
          <w:b/>
          <w:bCs/>
        </w:rPr>
        <w:t>Documentação</w:t>
      </w:r>
      <w:r w:rsidRPr="0095449C">
        <w:rPr>
          <w:b/>
          <w:bCs/>
        </w:rPr>
        <w:t>:</w:t>
      </w:r>
      <w:r>
        <w:rPr>
          <w:b/>
          <w:bCs/>
          <w:spacing w:val="64"/>
        </w:rPr>
        <w:t xml:space="preserve"> </w:t>
      </w:r>
      <w:r w:rsidR="009907F8" w:rsidRPr="0095449C">
        <w:rPr>
          <w:spacing w:val="-2"/>
        </w:rPr>
        <w:t>s</w:t>
      </w:r>
      <w:r w:rsidR="009907F8" w:rsidRPr="0095449C">
        <w:t>erá</w:t>
      </w:r>
      <w:r w:rsidR="009907F8" w:rsidRPr="0095449C">
        <w:rPr>
          <w:spacing w:val="58"/>
        </w:rPr>
        <w:t xml:space="preserve"> </w:t>
      </w:r>
      <w:r w:rsidR="009907F8" w:rsidRPr="0095449C">
        <w:rPr>
          <w:spacing w:val="-1"/>
        </w:rPr>
        <w:t>g</w:t>
      </w:r>
      <w:r w:rsidR="009907F8" w:rsidRPr="0095449C">
        <w:t>erada</w:t>
      </w:r>
      <w:r w:rsidR="009907F8" w:rsidRPr="0095449C">
        <w:rPr>
          <w:spacing w:val="59"/>
        </w:rPr>
        <w:t xml:space="preserve"> </w:t>
      </w:r>
      <w:r w:rsidR="009907F8" w:rsidRPr="0095449C">
        <w:t>a</w:t>
      </w:r>
      <w:r w:rsidR="009907F8" w:rsidRPr="0095449C">
        <w:rPr>
          <w:spacing w:val="-1"/>
        </w:rPr>
        <w:t>p</w:t>
      </w:r>
      <w:r w:rsidR="009907F8" w:rsidRPr="0095449C">
        <w:t>ós</w:t>
      </w:r>
      <w:r w:rsidR="009907F8" w:rsidRPr="0095449C">
        <w:rPr>
          <w:spacing w:val="61"/>
        </w:rPr>
        <w:t xml:space="preserve"> </w:t>
      </w:r>
      <w:r w:rsidR="009907F8" w:rsidRPr="0095449C">
        <w:t>a</w:t>
      </w:r>
      <w:r w:rsidR="009907F8" w:rsidRPr="0095449C">
        <w:rPr>
          <w:spacing w:val="57"/>
        </w:rPr>
        <w:t xml:space="preserve"> </w:t>
      </w:r>
      <w:r w:rsidR="009907F8" w:rsidRPr="0095449C">
        <w:rPr>
          <w:spacing w:val="3"/>
        </w:rPr>
        <w:t>f</w:t>
      </w:r>
      <w:r w:rsidR="009907F8" w:rsidRPr="0095449C">
        <w:t>a</w:t>
      </w:r>
      <w:r w:rsidR="009907F8" w:rsidRPr="0095449C">
        <w:rPr>
          <w:spacing w:val="-2"/>
        </w:rPr>
        <w:t>s</w:t>
      </w:r>
      <w:r w:rsidR="009907F8" w:rsidRPr="0095449C">
        <w:t>e</w:t>
      </w:r>
      <w:r w:rsidR="009907F8" w:rsidRPr="0095449C">
        <w:rPr>
          <w:spacing w:val="59"/>
        </w:rPr>
        <w:t xml:space="preserve"> </w:t>
      </w:r>
      <w:r w:rsidR="009907F8" w:rsidRPr="0095449C">
        <w:t>de</w:t>
      </w:r>
      <w:r w:rsidR="009907F8" w:rsidRPr="0095449C">
        <w:rPr>
          <w:spacing w:val="59"/>
        </w:rPr>
        <w:t xml:space="preserve"> </w:t>
      </w:r>
      <w:r w:rsidR="000759BD" w:rsidRPr="0095449C">
        <w:rPr>
          <w:spacing w:val="5"/>
        </w:rPr>
        <w:t>S</w:t>
      </w:r>
      <w:r w:rsidR="000759BD" w:rsidRPr="0095449C">
        <w:t>tartup</w:t>
      </w:r>
      <w:r w:rsidR="009907F8" w:rsidRPr="0095449C">
        <w:rPr>
          <w:spacing w:val="59"/>
        </w:rPr>
        <w:t xml:space="preserve"> </w:t>
      </w:r>
      <w:r w:rsidR="009907F8" w:rsidRPr="0095449C">
        <w:t>se</w:t>
      </w:r>
      <w:r w:rsidR="009907F8" w:rsidRPr="0095449C">
        <w:rPr>
          <w:spacing w:val="-1"/>
        </w:rPr>
        <w:t>n</w:t>
      </w:r>
      <w:r w:rsidR="009907F8" w:rsidRPr="0095449C">
        <w:t>do</w:t>
      </w:r>
      <w:r w:rsidR="009907F8" w:rsidRPr="0095449C">
        <w:rPr>
          <w:spacing w:val="59"/>
        </w:rPr>
        <w:t xml:space="preserve"> </w:t>
      </w:r>
      <w:r w:rsidR="009907F8" w:rsidRPr="0095449C">
        <w:rPr>
          <w:spacing w:val="-2"/>
        </w:rPr>
        <w:t>c</w:t>
      </w:r>
      <w:r w:rsidR="009907F8" w:rsidRPr="0095449C">
        <w:t>om</w:t>
      </w:r>
      <w:r w:rsidR="009907F8" w:rsidRPr="0095449C">
        <w:rPr>
          <w:spacing w:val="-1"/>
        </w:rPr>
        <w:t>p</w:t>
      </w:r>
      <w:r w:rsidR="009907F8" w:rsidRPr="0095449C">
        <w:t>osta</w:t>
      </w:r>
      <w:r w:rsidR="009907F8" w:rsidRPr="0095449C">
        <w:rPr>
          <w:spacing w:val="60"/>
        </w:rPr>
        <w:t xml:space="preserve"> </w:t>
      </w:r>
      <w:r w:rsidR="009907F8" w:rsidRPr="0095449C">
        <w:rPr>
          <w:spacing w:val="-1"/>
        </w:rPr>
        <w:t>d</w:t>
      </w:r>
      <w:r w:rsidR="009907F8" w:rsidRPr="0095449C">
        <w:t>e</w:t>
      </w:r>
      <w:r w:rsidR="009907F8">
        <w:t xml:space="preserve"> um Pendrive ou Link para Download com c</w:t>
      </w:r>
      <w:r w:rsidR="009907F8" w:rsidRPr="0095449C">
        <w:t xml:space="preserve">ópia </w:t>
      </w:r>
      <w:r w:rsidR="009907F8" w:rsidRPr="0095449C">
        <w:rPr>
          <w:spacing w:val="-1"/>
        </w:rPr>
        <w:t>d</w:t>
      </w:r>
      <w:r w:rsidR="009907F8" w:rsidRPr="0095449C">
        <w:t>e seguran</w:t>
      </w:r>
      <w:r w:rsidR="009907F8" w:rsidRPr="0095449C">
        <w:rPr>
          <w:spacing w:val="-2"/>
        </w:rPr>
        <w:t>ç</w:t>
      </w:r>
      <w:r w:rsidR="009907F8" w:rsidRPr="0095449C">
        <w:t xml:space="preserve">a </w:t>
      </w:r>
      <w:r w:rsidR="009907F8" w:rsidRPr="0095449C">
        <w:rPr>
          <w:spacing w:val="-1"/>
        </w:rPr>
        <w:t>d</w:t>
      </w:r>
      <w:r w:rsidR="009907F8" w:rsidRPr="0095449C">
        <w:t xml:space="preserve">os </w:t>
      </w:r>
      <w:r w:rsidR="009907F8">
        <w:t>projetos</w:t>
      </w:r>
      <w:r w:rsidR="009907F8" w:rsidRPr="0095449C">
        <w:t>.</w:t>
      </w:r>
    </w:p>
    <w:p w14:paraId="6C0B532D" w14:textId="77777777" w:rsidR="003F4DC7" w:rsidRDefault="003F4DC7" w:rsidP="00EE4A3F">
      <w:pPr>
        <w:pStyle w:val="MarcadProposta"/>
        <w:numPr>
          <w:ilvl w:val="0"/>
          <w:numId w:val="0"/>
        </w:numPr>
      </w:pPr>
    </w:p>
    <w:p w14:paraId="76573ECC" w14:textId="435715C4" w:rsidR="00D43BC9" w:rsidRPr="0095449C" w:rsidRDefault="00071B00" w:rsidP="00B66BC4">
      <w:pPr>
        <w:pStyle w:val="TITPROP2"/>
      </w:pPr>
      <w:bookmarkStart w:id="7" w:name="_Toc94276589"/>
      <w:bookmarkStart w:id="8" w:name="_Toc196993997"/>
      <w:r>
        <w:t>Serviços em campo</w:t>
      </w:r>
      <w:bookmarkEnd w:id="7"/>
      <w:bookmarkEnd w:id="8"/>
    </w:p>
    <w:p w14:paraId="0C10FF5D" w14:textId="7D5F9767" w:rsidR="00D43BC9" w:rsidRPr="0095449C" w:rsidRDefault="00D43BC9" w:rsidP="00D43BC9">
      <w:pPr>
        <w:pStyle w:val="NormalProposta"/>
      </w:pPr>
      <w:r w:rsidRPr="0095449C">
        <w:t>Os</w:t>
      </w:r>
      <w:r w:rsidRPr="0095449C">
        <w:rPr>
          <w:spacing w:val="1"/>
        </w:rPr>
        <w:t xml:space="preserve"> </w:t>
      </w:r>
      <w:r w:rsidRPr="0095449C">
        <w:t>s</w:t>
      </w:r>
      <w:r w:rsidRPr="0095449C">
        <w:rPr>
          <w:spacing w:val="1"/>
        </w:rPr>
        <w:t>e</w:t>
      </w:r>
      <w:r w:rsidRPr="0095449C">
        <w:t>r</w:t>
      </w:r>
      <w:r w:rsidRPr="0095449C">
        <w:rPr>
          <w:spacing w:val="-3"/>
        </w:rPr>
        <w:t>v</w:t>
      </w:r>
      <w:r w:rsidRPr="0095449C">
        <w:t>iços</w:t>
      </w:r>
      <w:r w:rsidRPr="0095449C">
        <w:rPr>
          <w:spacing w:val="1"/>
        </w:rPr>
        <w:t xml:space="preserve"> e</w:t>
      </w:r>
      <w:r w:rsidRPr="0095449C">
        <w:t>m</w:t>
      </w:r>
      <w:r w:rsidRPr="0095449C">
        <w:rPr>
          <w:spacing w:val="2"/>
        </w:rPr>
        <w:t xml:space="preserve"> </w:t>
      </w:r>
      <w:r w:rsidRPr="0095449C">
        <w:t>c</w:t>
      </w:r>
      <w:r w:rsidRPr="0095449C">
        <w:rPr>
          <w:spacing w:val="-1"/>
        </w:rPr>
        <w:t>am</w:t>
      </w:r>
      <w:r w:rsidRPr="0095449C">
        <w:rPr>
          <w:spacing w:val="1"/>
        </w:rPr>
        <w:t>p</w:t>
      </w:r>
      <w:r w:rsidRPr="0095449C">
        <w:t>o</w:t>
      </w:r>
      <w:r w:rsidRPr="0095449C">
        <w:rPr>
          <w:spacing w:val="1"/>
        </w:rPr>
        <w:t xml:space="preserve"> </w:t>
      </w:r>
      <w:r w:rsidRPr="0095449C">
        <w:t>s</w:t>
      </w:r>
      <w:r w:rsidRPr="0095449C">
        <w:rPr>
          <w:spacing w:val="-1"/>
        </w:rPr>
        <w:t>ã</w:t>
      </w:r>
      <w:r w:rsidRPr="0095449C">
        <w:t>o</w:t>
      </w:r>
      <w:r w:rsidRPr="0095449C">
        <w:rPr>
          <w:spacing w:val="1"/>
        </w:rPr>
        <w:t xml:space="preserve"> a</w:t>
      </w:r>
      <w:r w:rsidRPr="0095449C">
        <w:rPr>
          <w:spacing w:val="-1"/>
        </w:rPr>
        <w:t>q</w:t>
      </w:r>
      <w:r w:rsidRPr="0095449C">
        <w:rPr>
          <w:spacing w:val="1"/>
        </w:rPr>
        <w:t>ue</w:t>
      </w:r>
      <w:r w:rsidRPr="0095449C">
        <w:t>les</w:t>
      </w:r>
      <w:r w:rsidRPr="0095449C">
        <w:rPr>
          <w:spacing w:val="1"/>
        </w:rPr>
        <w:t xml:space="preserve"> </w:t>
      </w:r>
      <w:r w:rsidRPr="0095449C">
        <w:t>r</w:t>
      </w:r>
      <w:r w:rsidRPr="0095449C">
        <w:rPr>
          <w:spacing w:val="-2"/>
        </w:rPr>
        <w:t>e</w:t>
      </w:r>
      <w:r w:rsidRPr="0095449C">
        <w:rPr>
          <w:spacing w:val="1"/>
        </w:rPr>
        <w:t>a</w:t>
      </w:r>
      <w:r w:rsidRPr="0095449C">
        <w:t>l</w:t>
      </w:r>
      <w:r w:rsidRPr="0095449C">
        <w:rPr>
          <w:spacing w:val="-1"/>
        </w:rPr>
        <w:t>i</w:t>
      </w:r>
      <w:r w:rsidRPr="0095449C">
        <w:rPr>
          <w:spacing w:val="-2"/>
        </w:rPr>
        <w:t>z</w:t>
      </w:r>
      <w:r w:rsidRPr="0095449C">
        <w:rPr>
          <w:spacing w:val="1"/>
        </w:rPr>
        <w:t>ado</w:t>
      </w:r>
      <w:r w:rsidRPr="0095449C">
        <w:t xml:space="preserve">s </w:t>
      </w:r>
      <w:r>
        <w:rPr>
          <w:spacing w:val="1"/>
        </w:rPr>
        <w:t>por</w:t>
      </w:r>
      <w:r w:rsidRPr="0095449C">
        <w:rPr>
          <w:spacing w:val="1"/>
        </w:rPr>
        <w:t xml:space="preserve"> </w:t>
      </w:r>
      <w:r w:rsidRPr="0095449C">
        <w:t>E</w:t>
      </w:r>
      <w:r w:rsidRPr="0095449C">
        <w:rPr>
          <w:spacing w:val="-2"/>
        </w:rPr>
        <w:t>s</w:t>
      </w:r>
      <w:r w:rsidRPr="0095449C">
        <w:rPr>
          <w:spacing w:val="1"/>
        </w:rPr>
        <w:t>pe</w:t>
      </w:r>
      <w:r w:rsidRPr="0095449C">
        <w:t>cial</w:t>
      </w:r>
      <w:r w:rsidRPr="0095449C">
        <w:rPr>
          <w:spacing w:val="-3"/>
        </w:rPr>
        <w:t>i</w:t>
      </w:r>
      <w:r w:rsidRPr="0095449C">
        <w:t>sta</w:t>
      </w:r>
      <w:r>
        <w:t>s</w:t>
      </w:r>
      <w:r w:rsidRPr="0095449C">
        <w:rPr>
          <w:spacing w:val="1"/>
        </w:rPr>
        <w:t xml:space="preserve"> d</w:t>
      </w:r>
      <w:r w:rsidRPr="0095449C">
        <w:t>a</w:t>
      </w:r>
      <w:r w:rsidRPr="0095449C">
        <w:rPr>
          <w:spacing w:val="8"/>
        </w:rPr>
        <w:t xml:space="preserve"> </w:t>
      </w:r>
      <w:r>
        <w:t>TAKT CONTROL</w:t>
      </w:r>
      <w:r w:rsidRPr="0095449C">
        <w:t xml:space="preserve"> </w:t>
      </w:r>
      <w:r w:rsidRPr="0095449C">
        <w:rPr>
          <w:spacing w:val="1"/>
        </w:rPr>
        <w:t>na</w:t>
      </w:r>
      <w:r w:rsidRPr="0095449C">
        <w:t xml:space="preserve">s </w:t>
      </w:r>
      <w:r w:rsidRPr="0095449C">
        <w:rPr>
          <w:spacing w:val="1"/>
        </w:rPr>
        <w:t>de</w:t>
      </w:r>
      <w:r w:rsidRPr="0095449C">
        <w:rPr>
          <w:spacing w:val="-1"/>
        </w:rPr>
        <w:t>p</w:t>
      </w:r>
      <w:r w:rsidRPr="0095449C">
        <w:rPr>
          <w:spacing w:val="1"/>
        </w:rPr>
        <w:t>en</w:t>
      </w:r>
      <w:r w:rsidRPr="0095449C">
        <w:rPr>
          <w:spacing w:val="-1"/>
        </w:rPr>
        <w:t>d</w:t>
      </w:r>
      <w:r w:rsidRPr="0095449C">
        <w:rPr>
          <w:spacing w:val="1"/>
        </w:rPr>
        <w:t>ên</w:t>
      </w:r>
      <w:r w:rsidRPr="0095449C">
        <w:t>cias</w:t>
      </w:r>
      <w:r w:rsidRPr="0095449C">
        <w:rPr>
          <w:spacing w:val="-1"/>
        </w:rPr>
        <w:t xml:space="preserve"> </w:t>
      </w:r>
      <w:r>
        <w:rPr>
          <w:spacing w:val="1"/>
        </w:rPr>
        <w:t xml:space="preserve">da </w:t>
      </w:r>
      <w:r w:rsidR="00A95FBC">
        <w:rPr>
          <w:spacing w:val="1"/>
        </w:rPr>
        <w:t>Contratante</w:t>
      </w:r>
      <w:r w:rsidRPr="0095449C">
        <w:rPr>
          <w:spacing w:val="1"/>
        </w:rPr>
        <w:t xml:space="preserve"> </w:t>
      </w:r>
      <w:r w:rsidR="00F67992">
        <w:rPr>
          <w:spacing w:val="1"/>
        </w:rPr>
        <w:t xml:space="preserve">para </w:t>
      </w:r>
      <w:r w:rsidR="009E3DA1">
        <w:t>testes</w:t>
      </w:r>
      <w:r w:rsidRPr="0095449C">
        <w:rPr>
          <w:spacing w:val="23"/>
        </w:rPr>
        <w:t xml:space="preserve"> </w:t>
      </w:r>
      <w:r w:rsidR="0052197B">
        <w:rPr>
          <w:spacing w:val="1"/>
        </w:rPr>
        <w:t>das funcionalidades do sistema</w:t>
      </w:r>
      <w:r w:rsidRPr="0095449C">
        <w:t>.</w:t>
      </w:r>
    </w:p>
    <w:p w14:paraId="032151F4" w14:textId="03741962" w:rsidR="0052197B" w:rsidRPr="0095449C" w:rsidRDefault="0052197B" w:rsidP="0052197B">
      <w:pPr>
        <w:pStyle w:val="NormalProposta"/>
      </w:pPr>
      <w:r>
        <w:t xml:space="preserve">Para o </w:t>
      </w:r>
      <w:r w:rsidR="00F33818">
        <w:t>início</w:t>
      </w:r>
      <w:r>
        <w:t xml:space="preserve"> dos trabalhos a</w:t>
      </w:r>
      <w:r w:rsidRPr="0095449C">
        <w:t>s se</w:t>
      </w:r>
      <w:r w:rsidRPr="0095449C">
        <w:rPr>
          <w:spacing w:val="-1"/>
        </w:rPr>
        <w:t>g</w:t>
      </w:r>
      <w:r w:rsidRPr="0095449C">
        <w:t>uintes</w:t>
      </w:r>
      <w:r w:rsidRPr="0095449C">
        <w:rPr>
          <w:spacing w:val="-2"/>
        </w:rPr>
        <w:t xml:space="preserve"> </w:t>
      </w:r>
      <w:r w:rsidRPr="0095449C">
        <w:t>co</w:t>
      </w:r>
      <w:r w:rsidRPr="0095449C">
        <w:rPr>
          <w:spacing w:val="-1"/>
        </w:rPr>
        <w:t>n</w:t>
      </w:r>
      <w:r w:rsidRPr="0095449C">
        <w:t>diçõ</w:t>
      </w:r>
      <w:r w:rsidRPr="0095449C">
        <w:rPr>
          <w:spacing w:val="-1"/>
        </w:rPr>
        <w:t>e</w:t>
      </w:r>
      <w:r w:rsidRPr="0095449C">
        <w:t>s de</w:t>
      </w:r>
      <w:r w:rsidRPr="0095449C">
        <w:rPr>
          <w:spacing w:val="-2"/>
        </w:rPr>
        <w:t>v</w:t>
      </w:r>
      <w:r w:rsidRPr="0095449C">
        <w:t>erão ser</w:t>
      </w:r>
      <w:r w:rsidRPr="0095449C">
        <w:rPr>
          <w:spacing w:val="-3"/>
        </w:rPr>
        <w:t xml:space="preserve"> </w:t>
      </w:r>
      <w:r w:rsidRPr="0095449C">
        <w:t>obser</w:t>
      </w:r>
      <w:r w:rsidRPr="0095449C">
        <w:rPr>
          <w:spacing w:val="-3"/>
        </w:rPr>
        <w:t>v</w:t>
      </w:r>
      <w:r w:rsidRPr="0095449C">
        <w:rPr>
          <w:spacing w:val="-1"/>
        </w:rPr>
        <w:t>a</w:t>
      </w:r>
      <w:r w:rsidRPr="0095449C">
        <w:t>das:</w:t>
      </w:r>
    </w:p>
    <w:p w14:paraId="3051B5D7" w14:textId="77777777" w:rsidR="0052197B" w:rsidRDefault="0052197B" w:rsidP="0052197B">
      <w:pPr>
        <w:pStyle w:val="MarcadProposta"/>
      </w:pPr>
      <w:r>
        <w:t>Toda área de trabalho envolvida deverá estar livre, sem obstáculos que possam atrapalhar o andamento das obras nos períodos em que não houver produção;</w:t>
      </w:r>
    </w:p>
    <w:p w14:paraId="49B9B56D" w14:textId="77777777" w:rsidR="0052197B" w:rsidRDefault="0052197B" w:rsidP="0052197B">
      <w:pPr>
        <w:pStyle w:val="MarcadProposta"/>
      </w:pPr>
      <w:r>
        <w:t xml:space="preserve">Qualquer solicitação para </w:t>
      </w:r>
      <w:r w:rsidRPr="0095449C">
        <w:t>al</w:t>
      </w:r>
      <w:r w:rsidRPr="0095449C">
        <w:rPr>
          <w:spacing w:val="-2"/>
        </w:rPr>
        <w:t>t</w:t>
      </w:r>
      <w:r w:rsidRPr="0095449C">
        <w:t>eraç</w:t>
      </w:r>
      <w:r>
        <w:t>ão do escopo já definido</w:t>
      </w:r>
      <w:r w:rsidRPr="0095449C">
        <w:t>,</w:t>
      </w:r>
      <w:r w:rsidRPr="0095449C">
        <w:rPr>
          <w:spacing w:val="3"/>
        </w:rPr>
        <w:t xml:space="preserve"> </w:t>
      </w:r>
      <w:r>
        <w:t>só poderá ser implementada, mediante avaliação da equipe técnica da TAKT CONTROL</w:t>
      </w:r>
      <w:r w:rsidRPr="0095449C">
        <w:t>.</w:t>
      </w:r>
    </w:p>
    <w:p w14:paraId="7471E98A" w14:textId="77777777" w:rsidR="0052197B" w:rsidRDefault="0052197B" w:rsidP="0052197B">
      <w:pPr>
        <w:spacing w:before="12" w:after="0" w:line="260" w:lineRule="exact"/>
        <w:rPr>
          <w:sz w:val="26"/>
          <w:szCs w:val="26"/>
        </w:rPr>
      </w:pPr>
    </w:p>
    <w:p w14:paraId="51620760" w14:textId="77777777" w:rsidR="000B5266" w:rsidRDefault="000B5266" w:rsidP="0052197B">
      <w:pPr>
        <w:spacing w:before="12" w:after="0" w:line="260" w:lineRule="exact"/>
        <w:rPr>
          <w:sz w:val="26"/>
          <w:szCs w:val="26"/>
        </w:rPr>
      </w:pPr>
    </w:p>
    <w:p w14:paraId="51195642" w14:textId="77777777" w:rsidR="0052197B" w:rsidRDefault="0052197B" w:rsidP="0052197B">
      <w:pPr>
        <w:pStyle w:val="NormalProposta"/>
      </w:pPr>
      <w:r w:rsidRPr="0095449C">
        <w:t>S</w:t>
      </w:r>
      <w:r w:rsidRPr="0095449C">
        <w:rPr>
          <w:spacing w:val="1"/>
        </w:rPr>
        <w:t>en</w:t>
      </w:r>
      <w:r w:rsidRPr="0095449C">
        <w:rPr>
          <w:spacing w:val="-1"/>
        </w:rPr>
        <w:t>d</w:t>
      </w:r>
      <w:r w:rsidRPr="0095449C">
        <w:t>o</w:t>
      </w:r>
      <w:r w:rsidRPr="0095449C">
        <w:rPr>
          <w:spacing w:val="1"/>
        </w:rPr>
        <w:t xml:space="preserve"> </w:t>
      </w:r>
      <w:r w:rsidRPr="0095449C">
        <w:t>res</w:t>
      </w:r>
      <w:r w:rsidRPr="0095449C">
        <w:rPr>
          <w:spacing w:val="-1"/>
        </w:rPr>
        <w:t>p</w:t>
      </w:r>
      <w:r w:rsidRPr="0095449C">
        <w:rPr>
          <w:spacing w:val="1"/>
        </w:rPr>
        <w:t>e</w:t>
      </w:r>
      <w:r w:rsidRPr="0095449C">
        <w:t>it</w:t>
      </w:r>
      <w:r w:rsidRPr="0095449C">
        <w:rPr>
          <w:spacing w:val="-1"/>
        </w:rPr>
        <w:t>a</w:t>
      </w:r>
      <w:r w:rsidRPr="0095449C">
        <w:rPr>
          <w:spacing w:val="1"/>
        </w:rPr>
        <w:t>da</w:t>
      </w:r>
      <w:r w:rsidRPr="0095449C">
        <w:t>s</w:t>
      </w:r>
      <w:r w:rsidRPr="0095449C">
        <w:rPr>
          <w:spacing w:val="-2"/>
        </w:rPr>
        <w:t xml:space="preserve"> </w:t>
      </w:r>
      <w:r w:rsidRPr="0095449C">
        <w:rPr>
          <w:spacing w:val="1"/>
        </w:rPr>
        <w:t>a</w:t>
      </w:r>
      <w:r w:rsidRPr="0095449C">
        <w:t>s</w:t>
      </w:r>
      <w:r w:rsidRPr="0095449C">
        <w:rPr>
          <w:spacing w:val="-2"/>
        </w:rPr>
        <w:t xml:space="preserve"> </w:t>
      </w:r>
      <w:r w:rsidRPr="0095449C">
        <w:t>c</w:t>
      </w:r>
      <w:r w:rsidRPr="0095449C">
        <w:rPr>
          <w:spacing w:val="1"/>
        </w:rPr>
        <w:t>ond</w:t>
      </w:r>
      <w:r w:rsidRPr="0095449C">
        <w:t>iç</w:t>
      </w:r>
      <w:r w:rsidRPr="0095449C">
        <w:rPr>
          <w:spacing w:val="-2"/>
        </w:rPr>
        <w:t>õ</w:t>
      </w:r>
      <w:r w:rsidRPr="0095449C">
        <w:rPr>
          <w:spacing w:val="1"/>
        </w:rPr>
        <w:t>e</w:t>
      </w:r>
      <w:r w:rsidRPr="0095449C">
        <w:t xml:space="preserve">s </w:t>
      </w:r>
      <w:r w:rsidRPr="0095449C">
        <w:rPr>
          <w:spacing w:val="1"/>
        </w:rPr>
        <w:t>a</w:t>
      </w:r>
      <w:r w:rsidRPr="0095449C">
        <w:t>c</w:t>
      </w:r>
      <w:r w:rsidRPr="0095449C">
        <w:rPr>
          <w:spacing w:val="-3"/>
        </w:rPr>
        <w:t>i</w:t>
      </w:r>
      <w:r w:rsidRPr="0095449C">
        <w:rPr>
          <w:spacing w:val="1"/>
        </w:rPr>
        <w:t>m</w:t>
      </w:r>
      <w:r w:rsidRPr="0095449C">
        <w:t>a</w:t>
      </w:r>
      <w:r w:rsidRPr="0095449C">
        <w:rPr>
          <w:spacing w:val="-1"/>
        </w:rPr>
        <w:t xml:space="preserve"> </w:t>
      </w:r>
      <w:r w:rsidRPr="0095449C">
        <w:rPr>
          <w:spacing w:val="1"/>
        </w:rPr>
        <w:t>e</w:t>
      </w:r>
      <w:r w:rsidRPr="0095449C">
        <w:t>st</w:t>
      </w:r>
      <w:r w:rsidRPr="0095449C">
        <w:rPr>
          <w:spacing w:val="-1"/>
        </w:rPr>
        <w:t>a</w:t>
      </w:r>
      <w:r w:rsidRPr="0095449C">
        <w:rPr>
          <w:spacing w:val="1"/>
        </w:rPr>
        <w:t>mo</w:t>
      </w:r>
      <w:r w:rsidRPr="0095449C">
        <w:t>s</w:t>
      </w:r>
      <w:r w:rsidRPr="0095449C">
        <w:rPr>
          <w:spacing w:val="-2"/>
        </w:rPr>
        <w:t xml:space="preserve"> </w:t>
      </w:r>
      <w:r w:rsidRPr="0095449C">
        <w:rPr>
          <w:spacing w:val="-1"/>
        </w:rPr>
        <w:t>o</w:t>
      </w:r>
      <w:r w:rsidRPr="0095449C">
        <w:rPr>
          <w:spacing w:val="3"/>
        </w:rPr>
        <w:t>f</w:t>
      </w:r>
      <w:r w:rsidRPr="0095449C">
        <w:rPr>
          <w:spacing w:val="1"/>
        </w:rPr>
        <w:t>e</w:t>
      </w:r>
      <w:r w:rsidRPr="0095449C">
        <w:t>re</w:t>
      </w:r>
      <w:r w:rsidRPr="0095449C">
        <w:rPr>
          <w:spacing w:val="-2"/>
        </w:rPr>
        <w:t>c</w:t>
      </w:r>
      <w:r w:rsidRPr="0095449C">
        <w:rPr>
          <w:spacing w:val="1"/>
        </w:rPr>
        <w:t>en</w:t>
      </w:r>
      <w:r w:rsidRPr="0095449C">
        <w:rPr>
          <w:spacing w:val="-1"/>
        </w:rPr>
        <w:t>d</w:t>
      </w:r>
      <w:r w:rsidRPr="0095449C">
        <w:t>o</w:t>
      </w:r>
      <w:r w:rsidRPr="0095449C">
        <w:rPr>
          <w:spacing w:val="1"/>
        </w:rPr>
        <w:t xml:space="preserve"> </w:t>
      </w:r>
      <w:r w:rsidRPr="0095449C">
        <w:t>o</w:t>
      </w:r>
      <w:r w:rsidRPr="0095449C">
        <w:rPr>
          <w:spacing w:val="-1"/>
        </w:rPr>
        <w:t xml:space="preserve"> </w:t>
      </w:r>
      <w:r w:rsidRPr="0095449C">
        <w:t>s</w:t>
      </w:r>
      <w:r w:rsidRPr="0095449C">
        <w:rPr>
          <w:spacing w:val="1"/>
        </w:rPr>
        <w:t>e</w:t>
      </w:r>
      <w:r w:rsidRPr="0095449C">
        <w:rPr>
          <w:spacing w:val="-1"/>
        </w:rPr>
        <w:t>g</w:t>
      </w:r>
      <w:r w:rsidRPr="0095449C">
        <w:rPr>
          <w:spacing w:val="1"/>
        </w:rPr>
        <w:t>u</w:t>
      </w:r>
      <w:r w:rsidRPr="0095449C">
        <w:t>in</w:t>
      </w:r>
      <w:r w:rsidRPr="0095449C">
        <w:rPr>
          <w:spacing w:val="1"/>
        </w:rPr>
        <w:t>t</w:t>
      </w:r>
      <w:r w:rsidRPr="0095449C">
        <w:t>e</w:t>
      </w:r>
      <w:r w:rsidRPr="0095449C">
        <w:rPr>
          <w:spacing w:val="-1"/>
        </w:rPr>
        <w:t xml:space="preserve"> </w:t>
      </w:r>
      <w:r w:rsidRPr="0095449C">
        <w:rPr>
          <w:spacing w:val="1"/>
        </w:rPr>
        <w:t>pe</w:t>
      </w:r>
      <w:r w:rsidRPr="0095449C">
        <w:t>r</w:t>
      </w:r>
      <w:r w:rsidRPr="0095449C">
        <w:rPr>
          <w:spacing w:val="-3"/>
        </w:rPr>
        <w:t>í</w:t>
      </w:r>
      <w:r w:rsidRPr="0095449C">
        <w:rPr>
          <w:spacing w:val="1"/>
        </w:rPr>
        <w:t>odo</w:t>
      </w:r>
      <w:r w:rsidRPr="0095449C">
        <w:t>:</w:t>
      </w:r>
    </w:p>
    <w:tbl>
      <w:tblPr>
        <w:tblW w:w="9356" w:type="dxa"/>
        <w:tblInd w:w="-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79"/>
        <w:gridCol w:w="3577"/>
      </w:tblGrid>
      <w:tr w:rsidR="0052197B" w14:paraId="49D617F8" w14:textId="77777777" w:rsidTr="00287FD8">
        <w:trPr>
          <w:trHeight w:hRule="exact" w:val="286"/>
        </w:trPr>
        <w:tc>
          <w:tcPr>
            <w:tcW w:w="577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40EF705" w14:textId="77777777" w:rsidR="0052197B" w:rsidRDefault="0052197B" w:rsidP="0052197B">
            <w:pPr>
              <w:pStyle w:val="NormalDestacado"/>
              <w:ind w:firstLine="0"/>
              <w:jc w:val="center"/>
            </w:pPr>
            <w:r>
              <w:lastRenderedPageBreak/>
              <w:t>Fa</w:t>
            </w:r>
            <w:r>
              <w:rPr>
                <w:spacing w:val="1"/>
              </w:rPr>
              <w:t>s</w:t>
            </w:r>
            <w:r>
              <w:t>e</w:t>
            </w:r>
          </w:p>
        </w:tc>
        <w:tc>
          <w:tcPr>
            <w:tcW w:w="357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D275ADF" w14:textId="77777777" w:rsidR="0052197B" w:rsidRDefault="0052197B" w:rsidP="0052197B">
            <w:pPr>
              <w:pStyle w:val="NormalDestacado"/>
              <w:ind w:firstLine="0"/>
              <w:jc w:val="center"/>
            </w:pPr>
            <w:r>
              <w:t>P</w:t>
            </w:r>
            <w:r>
              <w:rPr>
                <w:spacing w:val="1"/>
              </w:rPr>
              <w:t>e</w:t>
            </w:r>
            <w:r>
              <w:t>ríodo</w:t>
            </w:r>
          </w:p>
        </w:tc>
      </w:tr>
      <w:tr w:rsidR="0052197B" w14:paraId="4FA5D77B" w14:textId="77777777" w:rsidTr="00287FD8">
        <w:trPr>
          <w:trHeight w:hRule="exact" w:val="668"/>
        </w:trPr>
        <w:tc>
          <w:tcPr>
            <w:tcW w:w="5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6261B5" w14:textId="6708C5A7" w:rsidR="0052197B" w:rsidRDefault="00EE3908" w:rsidP="0052197B">
            <w:pPr>
              <w:pStyle w:val="NormalProposta"/>
              <w:ind w:firstLine="201"/>
              <w:jc w:val="center"/>
            </w:pPr>
            <w:r>
              <w:t xml:space="preserve">Instalação, </w:t>
            </w:r>
            <w:r w:rsidR="0052197B">
              <w:t xml:space="preserve">Comissionamento e </w:t>
            </w:r>
            <w:r w:rsidR="000759BD">
              <w:t>Startup</w:t>
            </w:r>
          </w:p>
        </w:tc>
        <w:tc>
          <w:tcPr>
            <w:tcW w:w="35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4B23B7" w14:textId="62D9319E" w:rsidR="0052197B" w:rsidRDefault="00A95FBC" w:rsidP="0052197B">
            <w:pPr>
              <w:pStyle w:val="NormalProposta"/>
              <w:ind w:firstLine="278"/>
              <w:jc w:val="center"/>
            </w:pPr>
            <w:r>
              <w:t>12</w:t>
            </w:r>
            <w:r w:rsidR="0052197B">
              <w:t>0 Horas</w:t>
            </w:r>
          </w:p>
        </w:tc>
      </w:tr>
      <w:tr w:rsidR="0052197B" w14:paraId="7C751978" w14:textId="77777777" w:rsidTr="00287FD8">
        <w:trPr>
          <w:trHeight w:hRule="exact" w:val="286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84865C6" w14:textId="77777777" w:rsidR="0052197B" w:rsidRDefault="0052197B" w:rsidP="0052197B">
            <w:pPr>
              <w:pStyle w:val="NormalDestacado"/>
              <w:ind w:right="883" w:firstLine="0"/>
              <w:jc w:val="right"/>
            </w:pPr>
          </w:p>
        </w:tc>
      </w:tr>
    </w:tbl>
    <w:p w14:paraId="335F07CE" w14:textId="77777777" w:rsidR="001336D6" w:rsidRPr="001336D6" w:rsidRDefault="001336D6" w:rsidP="001336D6">
      <w:pPr>
        <w:jc w:val="center"/>
      </w:pPr>
    </w:p>
    <w:p w14:paraId="5FBB4360" w14:textId="196E2CCF" w:rsidR="001336D6" w:rsidRDefault="001336D6" w:rsidP="001336D6">
      <w:pPr>
        <w:pStyle w:val="NormalProposta"/>
      </w:pPr>
      <w:r>
        <w:t xml:space="preserve">Nota: O cronograma detalhado será apresentado </w:t>
      </w:r>
      <w:r w:rsidR="002F12F4">
        <w:t xml:space="preserve">em até </w:t>
      </w:r>
      <w:r w:rsidR="00EE3908">
        <w:t>0</w:t>
      </w:r>
      <w:r>
        <w:t>5 dias</w:t>
      </w:r>
      <w:r w:rsidR="002F12F4">
        <w:t xml:space="preserve"> úteis</w:t>
      </w:r>
      <w:r>
        <w:t xml:space="preserve"> após o fechamento do pedido.</w:t>
      </w:r>
    </w:p>
    <w:p w14:paraId="66CCC124" w14:textId="77777777" w:rsidR="00D43BC9" w:rsidRPr="0095449C" w:rsidRDefault="00D43BC9" w:rsidP="00D43BC9">
      <w:pPr>
        <w:pStyle w:val="NormalProposta"/>
      </w:pPr>
      <w:r w:rsidRPr="0095449C">
        <w:t>O</w:t>
      </w:r>
      <w:r w:rsidRPr="0095449C">
        <w:rPr>
          <w:spacing w:val="1"/>
        </w:rPr>
        <w:t>b</w:t>
      </w:r>
      <w:r w:rsidRPr="0095449C">
        <w:t>s.:</w:t>
      </w:r>
      <w:r>
        <w:t xml:space="preserve"> </w:t>
      </w:r>
      <w:r w:rsidR="00A64DAF">
        <w:t>H</w:t>
      </w:r>
      <w:r w:rsidRPr="0095449C">
        <w:rPr>
          <w:spacing w:val="1"/>
        </w:rPr>
        <w:t>o</w:t>
      </w:r>
      <w:r w:rsidRPr="0095449C">
        <w:t>ras</w:t>
      </w:r>
      <w:r w:rsidRPr="0095449C">
        <w:rPr>
          <w:spacing w:val="-2"/>
        </w:rPr>
        <w:t xml:space="preserve"> </w:t>
      </w:r>
      <w:r w:rsidRPr="0095449C">
        <w:rPr>
          <w:spacing w:val="1"/>
        </w:rPr>
        <w:t>ad</w:t>
      </w:r>
      <w:r w:rsidRPr="0095449C">
        <w:t>ic</w:t>
      </w:r>
      <w:r w:rsidRPr="0095449C">
        <w:rPr>
          <w:spacing w:val="-1"/>
        </w:rPr>
        <w:t>io</w:t>
      </w:r>
      <w:r w:rsidRPr="0095449C">
        <w:rPr>
          <w:spacing w:val="1"/>
        </w:rPr>
        <w:t>na</w:t>
      </w:r>
      <w:r w:rsidRPr="0095449C">
        <w:t xml:space="preserve">is </w:t>
      </w:r>
      <w:r w:rsidRPr="0095449C">
        <w:rPr>
          <w:spacing w:val="-1"/>
        </w:rPr>
        <w:t>e</w:t>
      </w:r>
      <w:r w:rsidRPr="0095449C">
        <w:t>m</w:t>
      </w:r>
      <w:r w:rsidRPr="0095449C">
        <w:rPr>
          <w:spacing w:val="1"/>
        </w:rPr>
        <w:t xml:space="preserve"> </w:t>
      </w:r>
      <w:r w:rsidRPr="0095449C">
        <w:t>rel</w:t>
      </w:r>
      <w:r w:rsidRPr="0095449C">
        <w:rPr>
          <w:spacing w:val="1"/>
        </w:rPr>
        <w:t>a</w:t>
      </w:r>
      <w:r w:rsidRPr="0095449C">
        <w:rPr>
          <w:spacing w:val="-2"/>
        </w:rPr>
        <w:t>ç</w:t>
      </w:r>
      <w:r w:rsidRPr="0095449C">
        <w:rPr>
          <w:spacing w:val="1"/>
        </w:rPr>
        <w:t>ã</w:t>
      </w:r>
      <w:r w:rsidRPr="0095449C">
        <w:t>o</w:t>
      </w:r>
      <w:r w:rsidRPr="0095449C">
        <w:rPr>
          <w:spacing w:val="1"/>
        </w:rPr>
        <w:t xml:space="preserve"> </w:t>
      </w:r>
      <w:r w:rsidRPr="0095449C">
        <w:t>à</w:t>
      </w:r>
      <w:r w:rsidRPr="0095449C">
        <w:rPr>
          <w:spacing w:val="-1"/>
        </w:rPr>
        <w:t xml:space="preserve"> </w:t>
      </w:r>
      <w:r w:rsidRPr="0095449C">
        <w:rPr>
          <w:spacing w:val="1"/>
        </w:rPr>
        <w:t>t</w:t>
      </w:r>
      <w:r w:rsidRPr="0095449C">
        <w:rPr>
          <w:spacing w:val="-1"/>
        </w:rPr>
        <w:t>a</w:t>
      </w:r>
      <w:r w:rsidRPr="0095449C">
        <w:rPr>
          <w:spacing w:val="1"/>
        </w:rPr>
        <w:t>be</w:t>
      </w:r>
      <w:r w:rsidRPr="0095449C">
        <w:t>la</w:t>
      </w:r>
      <w:r w:rsidRPr="0095449C">
        <w:rPr>
          <w:spacing w:val="-1"/>
        </w:rPr>
        <w:t xml:space="preserve"> </w:t>
      </w:r>
      <w:r w:rsidRPr="0095449C">
        <w:rPr>
          <w:spacing w:val="1"/>
        </w:rPr>
        <w:t>a</w:t>
      </w:r>
      <w:r w:rsidRPr="0095449C">
        <w:t>c</w:t>
      </w:r>
      <w:r w:rsidRPr="0095449C">
        <w:rPr>
          <w:spacing w:val="-3"/>
        </w:rPr>
        <w:t>i</w:t>
      </w:r>
      <w:r w:rsidRPr="0095449C">
        <w:rPr>
          <w:spacing w:val="1"/>
        </w:rPr>
        <w:t>m</w:t>
      </w:r>
      <w:r w:rsidRPr="0095449C">
        <w:t>a</w:t>
      </w:r>
      <w:r w:rsidRPr="0095449C">
        <w:rPr>
          <w:spacing w:val="1"/>
        </w:rPr>
        <w:t xml:space="preserve"> </w:t>
      </w:r>
      <w:r w:rsidRPr="0095449C">
        <w:rPr>
          <w:spacing w:val="-2"/>
        </w:rPr>
        <w:t>s</w:t>
      </w:r>
      <w:r w:rsidRPr="0095449C">
        <w:rPr>
          <w:spacing w:val="1"/>
        </w:rPr>
        <w:t>e</w:t>
      </w:r>
      <w:r w:rsidRPr="0095449C">
        <w:t>rão</w:t>
      </w:r>
      <w:r w:rsidRPr="0095449C">
        <w:rPr>
          <w:spacing w:val="1"/>
        </w:rPr>
        <w:t xml:space="preserve"> </w:t>
      </w:r>
      <w:r w:rsidRPr="0095449C">
        <w:rPr>
          <w:spacing w:val="-2"/>
        </w:rPr>
        <w:t>c</w:t>
      </w:r>
      <w:r w:rsidRPr="0095449C">
        <w:rPr>
          <w:spacing w:val="1"/>
        </w:rPr>
        <w:t>ob</w:t>
      </w:r>
      <w:r w:rsidRPr="0095449C">
        <w:t>r</w:t>
      </w:r>
      <w:r w:rsidRPr="0095449C">
        <w:rPr>
          <w:spacing w:val="-2"/>
        </w:rPr>
        <w:t>a</w:t>
      </w:r>
      <w:r w:rsidRPr="0095449C">
        <w:rPr>
          <w:spacing w:val="1"/>
        </w:rPr>
        <w:t>da</w:t>
      </w:r>
      <w:r w:rsidRPr="0095449C">
        <w:t xml:space="preserve">s </w:t>
      </w:r>
      <w:r w:rsidRPr="0095449C">
        <w:rPr>
          <w:spacing w:val="-1"/>
        </w:rPr>
        <w:t>qu</w:t>
      </w:r>
      <w:r w:rsidRPr="0095449C">
        <w:rPr>
          <w:spacing w:val="1"/>
        </w:rPr>
        <w:t>an</w:t>
      </w:r>
      <w:r w:rsidRPr="0095449C">
        <w:rPr>
          <w:spacing w:val="-1"/>
        </w:rPr>
        <w:t>d</w:t>
      </w:r>
      <w:r w:rsidRPr="0095449C">
        <w:rPr>
          <w:spacing w:val="1"/>
        </w:rPr>
        <w:t>o</w:t>
      </w:r>
      <w:r w:rsidRPr="0095449C">
        <w:t>:</w:t>
      </w:r>
    </w:p>
    <w:p w14:paraId="581A752B" w14:textId="77777777" w:rsidR="00D43BC9" w:rsidRPr="000508D2" w:rsidRDefault="00D43BC9" w:rsidP="000508D2">
      <w:pPr>
        <w:pStyle w:val="MarcadProposta"/>
      </w:pPr>
      <w:r w:rsidRPr="000508D2">
        <w:t>A contratante não cumprir com as condições acima estabelecidas;</w:t>
      </w:r>
    </w:p>
    <w:p w14:paraId="0A0DCC77" w14:textId="77777777" w:rsidR="00D43BC9" w:rsidRPr="0095449C" w:rsidRDefault="00D43BC9" w:rsidP="000508D2">
      <w:pPr>
        <w:pStyle w:val="MarcadProposta"/>
      </w:pPr>
      <w:r w:rsidRPr="0095449C">
        <w:t>S</w:t>
      </w:r>
      <w:r w:rsidRPr="0095449C">
        <w:rPr>
          <w:spacing w:val="1"/>
        </w:rPr>
        <w:t>e</w:t>
      </w:r>
      <w:r w:rsidRPr="0095449C">
        <w:t>j</w:t>
      </w:r>
      <w:r w:rsidRPr="0095449C">
        <w:rPr>
          <w:spacing w:val="-2"/>
        </w:rPr>
        <w:t>a</w:t>
      </w:r>
      <w:r w:rsidRPr="0095449C">
        <w:t>m</w:t>
      </w:r>
      <w:r w:rsidRPr="0095449C">
        <w:rPr>
          <w:spacing w:val="1"/>
        </w:rPr>
        <w:t xml:space="preserve"> </w:t>
      </w:r>
      <w:r w:rsidRPr="0095449C">
        <w:t>s</w:t>
      </w:r>
      <w:r w:rsidRPr="0095449C">
        <w:rPr>
          <w:spacing w:val="1"/>
        </w:rPr>
        <w:t>o</w:t>
      </w:r>
      <w:r w:rsidRPr="0095449C">
        <w:t>l</w:t>
      </w:r>
      <w:r w:rsidRPr="0095449C">
        <w:rPr>
          <w:spacing w:val="-1"/>
        </w:rPr>
        <w:t>i</w:t>
      </w:r>
      <w:r w:rsidRPr="0095449C">
        <w:t>cit</w:t>
      </w:r>
      <w:r w:rsidRPr="0095449C">
        <w:rPr>
          <w:spacing w:val="1"/>
        </w:rPr>
        <w:t>a</w:t>
      </w:r>
      <w:r w:rsidRPr="0095449C">
        <w:rPr>
          <w:spacing w:val="-1"/>
        </w:rPr>
        <w:t>d</w:t>
      </w:r>
      <w:r w:rsidRPr="0095449C">
        <w:rPr>
          <w:spacing w:val="1"/>
        </w:rPr>
        <w:t>a</w:t>
      </w:r>
      <w:r w:rsidRPr="0095449C">
        <w:t xml:space="preserve">s </w:t>
      </w:r>
      <w:r w:rsidRPr="0095449C">
        <w:rPr>
          <w:spacing w:val="1"/>
        </w:rPr>
        <w:t>a</w:t>
      </w:r>
      <w:r w:rsidRPr="0095449C">
        <w:t>l</w:t>
      </w:r>
      <w:r w:rsidRPr="0095449C">
        <w:rPr>
          <w:spacing w:val="-2"/>
        </w:rPr>
        <w:t>t</w:t>
      </w:r>
      <w:r w:rsidRPr="0095449C">
        <w:rPr>
          <w:spacing w:val="1"/>
        </w:rPr>
        <w:t>e</w:t>
      </w:r>
      <w:r w:rsidRPr="0095449C">
        <w:t>ra</w:t>
      </w:r>
      <w:r w:rsidRPr="0095449C">
        <w:rPr>
          <w:spacing w:val="3"/>
        </w:rPr>
        <w:t>ç</w:t>
      </w:r>
      <w:r w:rsidRPr="0095449C">
        <w:rPr>
          <w:spacing w:val="1"/>
        </w:rPr>
        <w:t>õe</w:t>
      </w:r>
      <w:r w:rsidRPr="0095449C">
        <w:t>s</w:t>
      </w:r>
      <w:r w:rsidRPr="0095449C">
        <w:rPr>
          <w:spacing w:val="-2"/>
        </w:rPr>
        <w:t xml:space="preserve"> </w:t>
      </w:r>
      <w:r w:rsidRPr="0095449C">
        <w:rPr>
          <w:spacing w:val="1"/>
        </w:rPr>
        <w:t>a</w:t>
      </w:r>
      <w:r w:rsidRPr="0095449C">
        <w:t>o</w:t>
      </w:r>
      <w:r w:rsidRPr="0095449C">
        <w:rPr>
          <w:spacing w:val="-1"/>
        </w:rPr>
        <w:t xml:space="preserve"> </w:t>
      </w:r>
      <w:r w:rsidRPr="0095449C">
        <w:rPr>
          <w:spacing w:val="1"/>
        </w:rPr>
        <w:t>e</w:t>
      </w:r>
      <w:r w:rsidRPr="0095449C">
        <w:t>s</w:t>
      </w:r>
      <w:r w:rsidRPr="0095449C">
        <w:rPr>
          <w:spacing w:val="1"/>
        </w:rPr>
        <w:t>pe</w:t>
      </w:r>
      <w:r w:rsidRPr="0095449C">
        <w:t>c</w:t>
      </w:r>
      <w:r w:rsidRPr="0095449C">
        <w:rPr>
          <w:spacing w:val="-3"/>
        </w:rPr>
        <w:t>i</w:t>
      </w:r>
      <w:r w:rsidRPr="0095449C">
        <w:rPr>
          <w:spacing w:val="3"/>
        </w:rPr>
        <w:t>f</w:t>
      </w:r>
      <w:r w:rsidRPr="0095449C">
        <w:t>i</w:t>
      </w:r>
      <w:r w:rsidRPr="0095449C">
        <w:rPr>
          <w:spacing w:val="-3"/>
        </w:rPr>
        <w:t>c</w:t>
      </w:r>
      <w:r w:rsidRPr="0095449C">
        <w:rPr>
          <w:spacing w:val="1"/>
        </w:rPr>
        <w:t>ad</w:t>
      </w:r>
      <w:r w:rsidRPr="0095449C">
        <w:rPr>
          <w:spacing w:val="-1"/>
        </w:rPr>
        <w:t>o</w:t>
      </w:r>
      <w:r w:rsidRPr="0095449C">
        <w:t>;</w:t>
      </w:r>
    </w:p>
    <w:p w14:paraId="4E699C8A" w14:textId="77777777" w:rsidR="00D43BC9" w:rsidRPr="0095449C" w:rsidRDefault="00D43BC9" w:rsidP="000508D2">
      <w:pPr>
        <w:pStyle w:val="MarcadProposta"/>
      </w:pPr>
      <w:r w:rsidRPr="0095449C">
        <w:t>P</w:t>
      </w:r>
      <w:r w:rsidRPr="0095449C">
        <w:rPr>
          <w:spacing w:val="1"/>
        </w:rPr>
        <w:t>o</w:t>
      </w:r>
      <w:r w:rsidRPr="0095449C">
        <w:t>r solic</w:t>
      </w:r>
      <w:r w:rsidRPr="0095449C">
        <w:rPr>
          <w:spacing w:val="-1"/>
        </w:rPr>
        <w:t>i</w:t>
      </w:r>
      <w:r w:rsidRPr="0095449C">
        <w:t>t</w:t>
      </w:r>
      <w:r w:rsidRPr="0095449C">
        <w:rPr>
          <w:spacing w:val="1"/>
        </w:rPr>
        <w:t>a</w:t>
      </w:r>
      <w:r w:rsidRPr="0095449C">
        <w:t>ç</w:t>
      </w:r>
      <w:r w:rsidRPr="0095449C">
        <w:rPr>
          <w:spacing w:val="-1"/>
        </w:rPr>
        <w:t>ã</w:t>
      </w:r>
      <w:r w:rsidRPr="0095449C">
        <w:t>o</w:t>
      </w:r>
      <w:r w:rsidRPr="0095449C">
        <w:rPr>
          <w:spacing w:val="1"/>
        </w:rPr>
        <w:t xml:space="preserve"> </w:t>
      </w:r>
      <w:r w:rsidRPr="0095449C">
        <w:rPr>
          <w:spacing w:val="-1"/>
        </w:rPr>
        <w:t>d</w:t>
      </w:r>
      <w:r w:rsidRPr="0095449C">
        <w:t>a</w:t>
      </w:r>
      <w:r w:rsidRPr="0095449C">
        <w:rPr>
          <w:spacing w:val="1"/>
        </w:rPr>
        <w:t xml:space="preserve"> </w:t>
      </w:r>
      <w:r w:rsidRPr="0095449C">
        <w:t>c</w:t>
      </w:r>
      <w:r w:rsidRPr="0095449C">
        <w:rPr>
          <w:spacing w:val="-1"/>
        </w:rPr>
        <w:t>o</w:t>
      </w:r>
      <w:r w:rsidRPr="0095449C">
        <w:rPr>
          <w:spacing w:val="1"/>
        </w:rPr>
        <w:t>n</w:t>
      </w:r>
      <w:r w:rsidRPr="0095449C">
        <w:rPr>
          <w:spacing w:val="-2"/>
        </w:rPr>
        <w:t>t</w:t>
      </w:r>
      <w:r w:rsidRPr="0095449C">
        <w:t>rat</w:t>
      </w:r>
      <w:r w:rsidRPr="0095449C">
        <w:rPr>
          <w:spacing w:val="1"/>
        </w:rPr>
        <w:t>an</w:t>
      </w:r>
      <w:r w:rsidRPr="0095449C">
        <w:rPr>
          <w:spacing w:val="-2"/>
        </w:rPr>
        <w:t>t</w:t>
      </w:r>
      <w:r w:rsidRPr="0095449C">
        <w:rPr>
          <w:spacing w:val="1"/>
        </w:rPr>
        <w:t>e</w:t>
      </w:r>
      <w:r w:rsidRPr="0095449C">
        <w:t>;</w:t>
      </w:r>
    </w:p>
    <w:p w14:paraId="44A73386" w14:textId="77777777" w:rsidR="00D43BC9" w:rsidRPr="0095449C" w:rsidRDefault="00D43BC9" w:rsidP="000508D2">
      <w:pPr>
        <w:pStyle w:val="MarcadProposta"/>
      </w:pPr>
      <w:r w:rsidRPr="0095449C">
        <w:t>Oc</w:t>
      </w:r>
      <w:r w:rsidRPr="0095449C">
        <w:rPr>
          <w:spacing w:val="1"/>
        </w:rPr>
        <w:t>o</w:t>
      </w:r>
      <w:r w:rsidRPr="0095449C">
        <w:t>r</w:t>
      </w:r>
      <w:r w:rsidRPr="0095449C">
        <w:rPr>
          <w:spacing w:val="-1"/>
        </w:rPr>
        <w:t>r</w:t>
      </w:r>
      <w:r w:rsidRPr="0095449C">
        <w:rPr>
          <w:spacing w:val="1"/>
        </w:rPr>
        <w:t>a</w:t>
      </w:r>
      <w:r w:rsidRPr="0095449C">
        <w:t xml:space="preserve">m </w:t>
      </w:r>
      <w:r w:rsidRPr="0095449C">
        <w:rPr>
          <w:spacing w:val="1"/>
        </w:rPr>
        <w:t>ho</w:t>
      </w:r>
      <w:r w:rsidRPr="0095449C">
        <w:t xml:space="preserve">ras </w:t>
      </w:r>
      <w:r w:rsidRPr="0095449C">
        <w:rPr>
          <w:spacing w:val="1"/>
        </w:rPr>
        <w:t>pa</w:t>
      </w:r>
      <w:r w:rsidRPr="0095449C">
        <w:t>r</w:t>
      </w:r>
      <w:r w:rsidRPr="0095449C">
        <w:rPr>
          <w:spacing w:val="-2"/>
        </w:rPr>
        <w:t>a</w:t>
      </w:r>
      <w:r w:rsidRPr="0095449C">
        <w:rPr>
          <w:spacing w:val="1"/>
        </w:rPr>
        <w:t>da</w:t>
      </w:r>
      <w:r w:rsidRPr="0095449C">
        <w:t xml:space="preserve">s </w:t>
      </w:r>
      <w:r w:rsidR="00A64DAF">
        <w:rPr>
          <w:spacing w:val="-1"/>
        </w:rPr>
        <w:t>da equipe</w:t>
      </w:r>
      <w:r w:rsidRPr="0095449C">
        <w:t xml:space="preserve"> </w:t>
      </w:r>
      <w:r w:rsidRPr="0095449C">
        <w:rPr>
          <w:spacing w:val="1"/>
        </w:rPr>
        <w:t>o</w:t>
      </w:r>
      <w:r w:rsidRPr="0095449C">
        <w:t>r</w:t>
      </w:r>
      <w:r w:rsidRPr="0095449C">
        <w:rPr>
          <w:spacing w:val="-1"/>
        </w:rPr>
        <w:t>ig</w:t>
      </w:r>
      <w:r w:rsidRPr="0095449C">
        <w:t>in</w:t>
      </w:r>
      <w:r w:rsidRPr="0095449C">
        <w:rPr>
          <w:spacing w:val="1"/>
        </w:rPr>
        <w:t>ada</w:t>
      </w:r>
      <w:r w:rsidRPr="0095449C">
        <w:t xml:space="preserve">s </w:t>
      </w:r>
      <w:r w:rsidRPr="0095449C">
        <w:rPr>
          <w:spacing w:val="-1"/>
        </w:rPr>
        <w:t>p</w:t>
      </w:r>
      <w:r w:rsidRPr="0095449C">
        <w:rPr>
          <w:spacing w:val="1"/>
        </w:rPr>
        <w:t>o</w:t>
      </w:r>
      <w:r w:rsidRPr="0095449C">
        <w:t xml:space="preserve">r </w:t>
      </w:r>
      <w:r w:rsidRPr="0095449C">
        <w:rPr>
          <w:spacing w:val="-1"/>
        </w:rPr>
        <w:t>m</w:t>
      </w:r>
      <w:r w:rsidRPr="0095449C">
        <w:rPr>
          <w:spacing w:val="1"/>
        </w:rPr>
        <w:t>o</w:t>
      </w:r>
      <w:r w:rsidRPr="0095449C">
        <w:t>t</w:t>
      </w:r>
      <w:r w:rsidRPr="0095449C">
        <w:rPr>
          <w:spacing w:val="-2"/>
        </w:rPr>
        <w:t>iv</w:t>
      </w:r>
      <w:r w:rsidRPr="0095449C">
        <w:rPr>
          <w:spacing w:val="1"/>
        </w:rPr>
        <w:t>o</w:t>
      </w:r>
      <w:r w:rsidRPr="0095449C">
        <w:t xml:space="preserve">s </w:t>
      </w:r>
      <w:r w:rsidRPr="0095449C">
        <w:rPr>
          <w:spacing w:val="1"/>
        </w:rPr>
        <w:t>a</w:t>
      </w:r>
      <w:r w:rsidRPr="0095449C">
        <w:t>lh</w:t>
      </w:r>
      <w:r w:rsidRPr="0095449C">
        <w:rPr>
          <w:spacing w:val="1"/>
        </w:rPr>
        <w:t>e</w:t>
      </w:r>
      <w:r w:rsidRPr="0095449C">
        <w:t>ios</w:t>
      </w:r>
      <w:r w:rsidRPr="0095449C">
        <w:rPr>
          <w:spacing w:val="-1"/>
        </w:rPr>
        <w:t xml:space="preserve"> </w:t>
      </w:r>
      <w:r w:rsidRPr="0095449C">
        <w:t>a</w:t>
      </w:r>
      <w:r w:rsidRPr="0095449C">
        <w:rPr>
          <w:spacing w:val="3"/>
        </w:rPr>
        <w:t xml:space="preserve"> </w:t>
      </w:r>
      <w:r>
        <w:t>TAKT CONTROL</w:t>
      </w:r>
      <w:r w:rsidRPr="0095449C">
        <w:t>.</w:t>
      </w:r>
    </w:p>
    <w:p w14:paraId="5D7069E7" w14:textId="77777777" w:rsidR="00D43BC9" w:rsidRDefault="00D43BC9">
      <w:pPr>
        <w:rPr>
          <w:sz w:val="24"/>
          <w:szCs w:val="24"/>
        </w:rPr>
      </w:pPr>
      <w:r>
        <w:br w:type="page"/>
      </w:r>
    </w:p>
    <w:p w14:paraId="3C9BB509" w14:textId="76BD3F9F" w:rsidR="00D43BC9" w:rsidRPr="0095449C" w:rsidRDefault="00071B00" w:rsidP="00B66BC4">
      <w:pPr>
        <w:pStyle w:val="TitProp1"/>
      </w:pPr>
      <w:bookmarkStart w:id="9" w:name="_Toc94276590"/>
      <w:bookmarkStart w:id="10" w:name="_Toc196993998"/>
      <w:r w:rsidRPr="0095449C">
        <w:lastRenderedPageBreak/>
        <w:t>C</w:t>
      </w:r>
      <w:r>
        <w:t>ondições Comerciais</w:t>
      </w:r>
      <w:bookmarkEnd w:id="9"/>
      <w:bookmarkEnd w:id="10"/>
    </w:p>
    <w:p w14:paraId="3C7CE63F" w14:textId="77777777" w:rsidR="00D43BC9" w:rsidRPr="0095449C" w:rsidRDefault="00D43BC9" w:rsidP="00D43BC9">
      <w:pPr>
        <w:spacing w:before="11" w:after="0" w:line="280" w:lineRule="exact"/>
        <w:rPr>
          <w:sz w:val="28"/>
          <w:szCs w:val="28"/>
        </w:rPr>
      </w:pPr>
    </w:p>
    <w:p w14:paraId="1E99DFC5" w14:textId="30082F9E" w:rsidR="00D43BC9" w:rsidRPr="0095449C" w:rsidRDefault="00D43BC9" w:rsidP="00B66BC4">
      <w:pPr>
        <w:pStyle w:val="TITPROP2"/>
        <w:rPr>
          <w:sz w:val="30"/>
          <w:szCs w:val="30"/>
        </w:rPr>
      </w:pPr>
      <w:bookmarkStart w:id="11" w:name="_Toc196993999"/>
      <w:r w:rsidRPr="0095449C">
        <w:t>Pr</w:t>
      </w:r>
      <w:r w:rsidRPr="0095449C">
        <w:rPr>
          <w:spacing w:val="1"/>
        </w:rPr>
        <w:t>eç</w:t>
      </w:r>
      <w:r w:rsidRPr="0095449C">
        <w:t>os</w:t>
      </w:r>
      <w:r w:rsidR="00F33818">
        <w:t xml:space="preserve"> / Condições e faturamento</w:t>
      </w:r>
      <w:bookmarkEnd w:id="11"/>
    </w:p>
    <w:tbl>
      <w:tblPr>
        <w:tblStyle w:val="Tabelacomgrade"/>
        <w:tblW w:w="0" w:type="auto"/>
        <w:tblInd w:w="675" w:type="dxa"/>
        <w:tblLook w:val="04A0" w:firstRow="1" w:lastRow="0" w:firstColumn="1" w:lastColumn="0" w:noHBand="0" w:noVBand="1"/>
      </w:tblPr>
      <w:tblGrid>
        <w:gridCol w:w="3294"/>
        <w:gridCol w:w="2127"/>
        <w:gridCol w:w="551"/>
        <w:gridCol w:w="2424"/>
      </w:tblGrid>
      <w:tr w:rsidR="000A2883" w14:paraId="4441EAA3" w14:textId="77777777" w:rsidTr="00A02770">
        <w:tc>
          <w:tcPr>
            <w:tcW w:w="83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2A5D17" w14:textId="77777777" w:rsidR="000A2883" w:rsidRDefault="000A2883" w:rsidP="000A2883">
            <w:pPr>
              <w:pStyle w:val="NormalDestacado"/>
              <w:ind w:firstLine="0"/>
            </w:pPr>
          </w:p>
        </w:tc>
      </w:tr>
      <w:tr w:rsidR="006B7B3D" w14:paraId="5570293C" w14:textId="77777777" w:rsidTr="00A02770">
        <w:tc>
          <w:tcPr>
            <w:tcW w:w="83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D33A4B" w14:textId="77777777" w:rsidR="006B7B3D" w:rsidRDefault="00D50AD8" w:rsidP="00270B26">
            <w:pPr>
              <w:pStyle w:val="NormalDestacado"/>
              <w:ind w:firstLine="0"/>
            </w:pPr>
            <w:r>
              <w:t>MATERIAIS</w:t>
            </w:r>
          </w:p>
        </w:tc>
      </w:tr>
      <w:tr w:rsidR="006B7B3D" w14:paraId="681EAC2F" w14:textId="77777777" w:rsidTr="00A02770"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AEAC268" w14:textId="77777777" w:rsidR="006B7B3D" w:rsidRDefault="006B7B3D" w:rsidP="00554069">
            <w:pPr>
              <w:pStyle w:val="DestacadoGrade"/>
            </w:pPr>
            <w:r>
              <w:rPr>
                <w:w w:val="99"/>
              </w:rPr>
              <w:t>Descrição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2B30E0EE" w14:textId="5EA266C5" w:rsidR="006B7B3D" w:rsidRDefault="00A02770" w:rsidP="000C604B">
            <w:pPr>
              <w:pStyle w:val="DestacadoGrade"/>
            </w:pPr>
            <w:r>
              <w:t>Código</w:t>
            </w:r>
            <w:r w:rsidR="006B3EB8">
              <w:t xml:space="preserve"> NCM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0D31D970" w14:textId="77777777" w:rsidR="006B7B3D" w:rsidRDefault="006B7B3D" w:rsidP="00554069">
            <w:pPr>
              <w:pStyle w:val="DestacadoGrade"/>
            </w:pP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C6F6265" w14:textId="77777777" w:rsidR="006B7B3D" w:rsidRDefault="006B7B3D" w:rsidP="00554069">
            <w:pPr>
              <w:pStyle w:val="DestacadoGrade"/>
            </w:pPr>
            <w:r>
              <w:rPr>
                <w:w w:val="99"/>
              </w:rPr>
              <w:t>Pr</w:t>
            </w:r>
            <w:r>
              <w:rPr>
                <w:spacing w:val="-1"/>
                <w:w w:val="99"/>
              </w:rPr>
              <w:t>e</w:t>
            </w:r>
            <w:r>
              <w:rPr>
                <w:w w:val="99"/>
              </w:rPr>
              <w:t>ço</w:t>
            </w:r>
          </w:p>
        </w:tc>
      </w:tr>
      <w:tr w:rsidR="006B7B3D" w14:paraId="28A78CCE" w14:textId="77777777" w:rsidTr="00A02770">
        <w:tc>
          <w:tcPr>
            <w:tcW w:w="32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06BB3" w14:textId="5F42F1B4" w:rsidR="006B7B3D" w:rsidRPr="00F66039" w:rsidRDefault="00674E27" w:rsidP="00B352E9">
            <w:pPr>
              <w:pStyle w:val="NormalGrade"/>
            </w:pPr>
            <w:r>
              <w:t>Materiais do Projeto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0B00F" w14:textId="63BC6D25" w:rsidR="006B7B3D" w:rsidRPr="00F66039" w:rsidRDefault="006B3EB8" w:rsidP="006B3EB8">
            <w:pPr>
              <w:pStyle w:val="NormalGrade"/>
              <w:jc w:val="center"/>
            </w:pPr>
            <w:r>
              <w:t>8523.51.90</w:t>
            </w:r>
          </w:p>
        </w:tc>
        <w:tc>
          <w:tcPr>
            <w:tcW w:w="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EF701" w14:textId="77777777" w:rsidR="006B7B3D" w:rsidRPr="00F66039" w:rsidRDefault="006B7B3D" w:rsidP="00554069">
            <w:pPr>
              <w:pStyle w:val="NormalGrade"/>
            </w:pPr>
            <w:r w:rsidRPr="00F66039">
              <w:t>R$</w:t>
            </w:r>
          </w:p>
        </w:tc>
        <w:tc>
          <w:tcPr>
            <w:tcW w:w="24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6CD1C" w14:textId="7D0B9F56" w:rsidR="006B7B3D" w:rsidRPr="00F66039" w:rsidRDefault="006E00E6" w:rsidP="0052197B">
            <w:pPr>
              <w:pStyle w:val="NormalGrade"/>
              <w:ind w:right="363"/>
              <w:jc w:val="right"/>
            </w:pPr>
            <w:r>
              <w:t>1</w:t>
            </w:r>
            <w:r w:rsidR="004702C0">
              <w:t>9</w:t>
            </w:r>
            <w:r w:rsidR="007C346B">
              <w:t>6</w:t>
            </w:r>
            <w:r w:rsidR="004D0B58">
              <w:t>.</w:t>
            </w:r>
            <w:r w:rsidR="001D352F">
              <w:t>000</w:t>
            </w:r>
            <w:r w:rsidR="004D0B58">
              <w:t>,00</w:t>
            </w:r>
          </w:p>
        </w:tc>
      </w:tr>
    </w:tbl>
    <w:p w14:paraId="3ED18850" w14:textId="45179AE9" w:rsidR="006B7B3D" w:rsidRDefault="006B7B3D" w:rsidP="00D43BC9">
      <w:pPr>
        <w:spacing w:before="37" w:after="0" w:line="240" w:lineRule="auto"/>
        <w:ind w:left="514" w:right="-20"/>
        <w:rPr>
          <w:rFonts w:ascii="Arial" w:eastAsia="Arial" w:hAnsi="Arial" w:cs="Arial"/>
          <w:b/>
          <w:bCs/>
          <w:sz w:val="18"/>
          <w:szCs w:val="18"/>
        </w:rPr>
      </w:pPr>
    </w:p>
    <w:tbl>
      <w:tblPr>
        <w:tblW w:w="8363" w:type="dxa"/>
        <w:tblInd w:w="7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3969"/>
        <w:gridCol w:w="708"/>
        <w:gridCol w:w="1134"/>
        <w:gridCol w:w="1701"/>
      </w:tblGrid>
      <w:tr w:rsidR="00F33818" w14:paraId="258C7087" w14:textId="6FD6FD7F" w:rsidTr="00F33818">
        <w:trPr>
          <w:trHeight w:hRule="exact" w:val="28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B815F" w14:textId="77777777" w:rsidR="00F33818" w:rsidRDefault="00F33818" w:rsidP="008D3F9B">
            <w:pPr>
              <w:pStyle w:val="NormalDestacado"/>
              <w:ind w:firstLine="0"/>
              <w:jc w:val="center"/>
            </w:pPr>
            <w:r>
              <w:t>P</w:t>
            </w:r>
            <w:r>
              <w:rPr>
                <w:spacing w:val="1"/>
              </w:rPr>
              <w:t>a</w:t>
            </w:r>
            <w:r>
              <w:t>r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e</w:t>
            </w:r>
            <w:r>
              <w:t>la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ED17B" w14:textId="77777777" w:rsidR="00F33818" w:rsidRDefault="00F33818" w:rsidP="008D3F9B">
            <w:pPr>
              <w:pStyle w:val="NormalDestacado"/>
              <w:ind w:firstLine="0"/>
              <w:jc w:val="center"/>
            </w:pPr>
            <w:r>
              <w:t>E</w:t>
            </w:r>
            <w:r>
              <w:rPr>
                <w:spacing w:val="-4"/>
              </w:rPr>
              <w:t>v</w:t>
            </w:r>
            <w:r>
              <w:rPr>
                <w:spacing w:val="1"/>
              </w:rPr>
              <w:t>e</w:t>
            </w:r>
            <w:r>
              <w:t>n</w:t>
            </w:r>
            <w:r>
              <w:rPr>
                <w:spacing w:val="-1"/>
              </w:rPr>
              <w:t>t</w:t>
            </w:r>
            <w:r>
              <w:t>o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74FD2" w14:textId="77777777" w:rsidR="00F33818" w:rsidRDefault="00F33818" w:rsidP="008D3F9B">
            <w:pPr>
              <w:pStyle w:val="NormalDestacado"/>
              <w:ind w:firstLine="0"/>
              <w:jc w:val="center"/>
            </w:pPr>
            <w:r>
              <w:t>(</w:t>
            </w:r>
            <w:r>
              <w:rPr>
                <w:spacing w:val="-3"/>
              </w:rPr>
              <w:t>%</w:t>
            </w:r>
            <w: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1A1C" w14:textId="77777777" w:rsidR="00F33818" w:rsidRDefault="00F33818" w:rsidP="008D3F9B">
            <w:pPr>
              <w:pStyle w:val="NormalDestacado"/>
              <w:ind w:firstLine="0"/>
              <w:jc w:val="center"/>
            </w:pPr>
            <w:r>
              <w:t>Pr</w:t>
            </w:r>
            <w:r>
              <w:rPr>
                <w:spacing w:val="1"/>
              </w:rPr>
              <w:t>a</w:t>
            </w:r>
            <w:r>
              <w:t>zo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7DF82" w14:textId="499FA827" w:rsidR="00F33818" w:rsidRDefault="00F33818" w:rsidP="008D3F9B">
            <w:pPr>
              <w:pStyle w:val="NormalDestacado"/>
              <w:ind w:firstLine="0"/>
              <w:jc w:val="center"/>
            </w:pPr>
            <w:r>
              <w:t>Valor (R$)</w:t>
            </w:r>
          </w:p>
        </w:tc>
      </w:tr>
      <w:tr w:rsidR="00F33818" w14:paraId="4E19C6A0" w14:textId="7FD64721" w:rsidTr="00F33818">
        <w:trPr>
          <w:trHeight w:hRule="exact" w:val="34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5A20B" w14:textId="77777777" w:rsidR="00F33818" w:rsidRDefault="00F33818" w:rsidP="008D3F9B">
            <w:pPr>
              <w:pStyle w:val="NormalProposta"/>
              <w:ind w:firstLine="0"/>
              <w:jc w:val="center"/>
            </w:pPr>
            <w: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3FEA" w14:textId="77777777" w:rsidR="00F33818" w:rsidRDefault="00F33818" w:rsidP="008D3F9B">
            <w:pPr>
              <w:pStyle w:val="NormalProposta"/>
              <w:ind w:left="211" w:firstLine="0"/>
              <w:jc w:val="left"/>
            </w:pPr>
            <w:r>
              <w:t>Na Aceitação da Proposta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A52A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  <w:r>
              <w:rPr>
                <w:spacing w:val="1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2F5BB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  <w:r>
              <w:rPr>
                <w:spacing w:val="1"/>
              </w:rPr>
              <w:t xml:space="preserve">14 </w:t>
            </w:r>
            <w:proofErr w:type="spellStart"/>
            <w:r>
              <w:rPr>
                <w:spacing w:val="-1"/>
              </w:rPr>
              <w:t>d</w:t>
            </w:r>
            <w:r>
              <w:rPr>
                <w:spacing w:val="1"/>
              </w:rPr>
              <w:t>d</w:t>
            </w:r>
            <w:r>
              <w:t>l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3B313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</w:p>
        </w:tc>
      </w:tr>
      <w:tr w:rsidR="00F33818" w14:paraId="786F9B3E" w14:textId="23A9C3EF" w:rsidTr="00F33818">
        <w:trPr>
          <w:trHeight w:hRule="exact" w:val="42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5C1BD" w14:textId="77777777" w:rsidR="00F33818" w:rsidRDefault="00F33818" w:rsidP="008D3F9B">
            <w:pPr>
              <w:pStyle w:val="NormalProposta"/>
              <w:ind w:firstLine="0"/>
              <w:jc w:val="center"/>
            </w:pPr>
            <w: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652CB" w14:textId="77777777" w:rsidR="00F33818" w:rsidRDefault="00F33818" w:rsidP="008D3F9B">
            <w:pPr>
              <w:pStyle w:val="NormalProposta"/>
              <w:ind w:left="211" w:firstLine="0"/>
              <w:jc w:val="left"/>
            </w:pPr>
            <w:r>
              <w:t>Na entrega dos materiais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2F522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  <w:r>
              <w:rPr>
                <w:spacing w:val="1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30CD2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  <w:r>
              <w:rPr>
                <w:spacing w:val="1"/>
              </w:rPr>
              <w:t xml:space="preserve">14 </w:t>
            </w:r>
            <w:proofErr w:type="spellStart"/>
            <w:r>
              <w:rPr>
                <w:spacing w:val="-1"/>
              </w:rPr>
              <w:t>d</w:t>
            </w:r>
            <w:r>
              <w:rPr>
                <w:spacing w:val="1"/>
              </w:rPr>
              <w:t>d</w:t>
            </w:r>
            <w:r>
              <w:t>l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E6E1B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</w:p>
        </w:tc>
      </w:tr>
      <w:tr w:rsidR="00F33818" w14:paraId="4C43936E" w14:textId="0462EA30" w:rsidTr="00F33818">
        <w:trPr>
          <w:trHeight w:hRule="exact" w:val="64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39A3F" w14:textId="77777777" w:rsidR="00F33818" w:rsidRDefault="00F33818" w:rsidP="008D3F9B">
            <w:pPr>
              <w:pStyle w:val="NormalProposta"/>
              <w:ind w:firstLine="0"/>
              <w:jc w:val="center"/>
            </w:pPr>
            <w: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1657C" w14:textId="77777777" w:rsidR="00F33818" w:rsidRDefault="00F33818" w:rsidP="008D3F9B">
            <w:pPr>
              <w:pStyle w:val="NormalProposta"/>
              <w:ind w:left="211" w:firstLine="0"/>
              <w:jc w:val="left"/>
            </w:pPr>
            <w:r>
              <w:t>Após aceite final e entrega da documentação.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F36F7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  <w:r>
              <w:rPr>
                <w:spacing w:val="1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C714E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  <w:r>
              <w:rPr>
                <w:spacing w:val="1"/>
              </w:rPr>
              <w:t xml:space="preserve">14 </w:t>
            </w:r>
            <w:proofErr w:type="spellStart"/>
            <w:r>
              <w:rPr>
                <w:spacing w:val="1"/>
              </w:rPr>
              <w:t>ddl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EE7E3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</w:p>
        </w:tc>
      </w:tr>
    </w:tbl>
    <w:p w14:paraId="359EC6AB" w14:textId="273868C9" w:rsidR="00F33818" w:rsidRDefault="00F33818" w:rsidP="00D43BC9">
      <w:pPr>
        <w:spacing w:before="37" w:after="0" w:line="240" w:lineRule="auto"/>
        <w:ind w:left="514" w:right="-20"/>
        <w:rPr>
          <w:rFonts w:ascii="Arial" w:eastAsia="Arial" w:hAnsi="Arial" w:cs="Arial"/>
          <w:b/>
          <w:bCs/>
          <w:sz w:val="18"/>
          <w:szCs w:val="18"/>
        </w:rPr>
      </w:pPr>
    </w:p>
    <w:p w14:paraId="14520CBE" w14:textId="77777777" w:rsidR="00F33818" w:rsidRDefault="00F33818" w:rsidP="00D43BC9">
      <w:pPr>
        <w:spacing w:before="37" w:after="0" w:line="240" w:lineRule="auto"/>
        <w:ind w:left="514" w:right="-20"/>
        <w:rPr>
          <w:rFonts w:ascii="Arial" w:eastAsia="Arial" w:hAnsi="Arial" w:cs="Arial"/>
          <w:b/>
          <w:bCs/>
          <w:sz w:val="18"/>
          <w:szCs w:val="18"/>
        </w:rPr>
      </w:pPr>
    </w:p>
    <w:tbl>
      <w:tblPr>
        <w:tblStyle w:val="Tabelacomgrade"/>
        <w:tblW w:w="0" w:type="auto"/>
        <w:tblInd w:w="675" w:type="dxa"/>
        <w:tblLook w:val="04A0" w:firstRow="1" w:lastRow="0" w:firstColumn="1" w:lastColumn="0" w:noHBand="0" w:noVBand="1"/>
      </w:tblPr>
      <w:tblGrid>
        <w:gridCol w:w="3294"/>
        <w:gridCol w:w="2083"/>
        <w:gridCol w:w="619"/>
        <w:gridCol w:w="2400"/>
      </w:tblGrid>
      <w:tr w:rsidR="00923404" w14:paraId="1DD6C1C0" w14:textId="77777777" w:rsidTr="00A02770">
        <w:tc>
          <w:tcPr>
            <w:tcW w:w="83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6737DD" w14:textId="77777777" w:rsidR="00923404" w:rsidRDefault="00923404" w:rsidP="00427B0E">
            <w:pPr>
              <w:pStyle w:val="NormalDestacado"/>
              <w:ind w:firstLine="0"/>
            </w:pPr>
            <w:r>
              <w:t>SERVIÇOS</w:t>
            </w:r>
          </w:p>
        </w:tc>
      </w:tr>
      <w:tr w:rsidR="00923404" w14:paraId="58684E49" w14:textId="77777777" w:rsidTr="00A02770"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52D39986" w14:textId="77777777" w:rsidR="00923404" w:rsidRDefault="00923404" w:rsidP="00427B0E">
            <w:pPr>
              <w:pStyle w:val="DestacadoGrade"/>
            </w:pPr>
            <w:r>
              <w:rPr>
                <w:w w:val="99"/>
              </w:rPr>
              <w:t>Descrição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1AB57B0E" w14:textId="62B135A7" w:rsidR="00923404" w:rsidRDefault="00A02770" w:rsidP="00427B0E">
            <w:pPr>
              <w:pStyle w:val="DestacadoGrade"/>
            </w:pPr>
            <w:r>
              <w:t>Código</w:t>
            </w:r>
            <w:r w:rsidR="006B3EB8">
              <w:t xml:space="preserve"> LCP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3F3E859A" w14:textId="77777777" w:rsidR="00923404" w:rsidRDefault="00923404" w:rsidP="00427B0E">
            <w:pPr>
              <w:pStyle w:val="DestacadoGrade"/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5C9843A7" w14:textId="77777777" w:rsidR="00923404" w:rsidRDefault="00923404" w:rsidP="00427B0E">
            <w:pPr>
              <w:pStyle w:val="DestacadoGrade"/>
            </w:pPr>
            <w:r>
              <w:rPr>
                <w:w w:val="99"/>
              </w:rPr>
              <w:t>Pr</w:t>
            </w:r>
            <w:r>
              <w:rPr>
                <w:spacing w:val="-1"/>
                <w:w w:val="99"/>
              </w:rPr>
              <w:t>e</w:t>
            </w:r>
            <w:r>
              <w:rPr>
                <w:w w:val="99"/>
              </w:rPr>
              <w:t>ço</w:t>
            </w:r>
          </w:p>
        </w:tc>
      </w:tr>
      <w:tr w:rsidR="00923404" w14:paraId="746643E9" w14:textId="77777777" w:rsidTr="00A02770">
        <w:tc>
          <w:tcPr>
            <w:tcW w:w="3294" w:type="dxa"/>
            <w:tcBorders>
              <w:top w:val="single" w:sz="4" w:space="0" w:color="auto"/>
            </w:tcBorders>
            <w:vAlign w:val="center"/>
          </w:tcPr>
          <w:p w14:paraId="34902096" w14:textId="4F942F4D" w:rsidR="00540028" w:rsidRPr="00F66039" w:rsidRDefault="00674E27" w:rsidP="00427B0E">
            <w:pPr>
              <w:pStyle w:val="NormalGrade"/>
            </w:pPr>
            <w:r>
              <w:t>Serviços do Projeto</w:t>
            </w:r>
          </w:p>
        </w:tc>
        <w:tc>
          <w:tcPr>
            <w:tcW w:w="2083" w:type="dxa"/>
            <w:tcBorders>
              <w:top w:val="single" w:sz="4" w:space="0" w:color="auto"/>
            </w:tcBorders>
            <w:vAlign w:val="center"/>
          </w:tcPr>
          <w:p w14:paraId="183EDAB5" w14:textId="7AB0D5E3" w:rsidR="00923404" w:rsidRPr="00F66039" w:rsidRDefault="00A02770" w:rsidP="00427B0E">
            <w:pPr>
              <w:pStyle w:val="NormalGrade"/>
              <w:jc w:val="center"/>
            </w:pPr>
            <w:r w:rsidRPr="00540028">
              <w:t>116/03 - 01.07</w:t>
            </w:r>
          </w:p>
        </w:tc>
        <w:tc>
          <w:tcPr>
            <w:tcW w:w="619" w:type="dxa"/>
            <w:tcBorders>
              <w:top w:val="single" w:sz="4" w:space="0" w:color="auto"/>
            </w:tcBorders>
            <w:vAlign w:val="center"/>
          </w:tcPr>
          <w:p w14:paraId="3E591EC8" w14:textId="77777777" w:rsidR="00923404" w:rsidRPr="00F66039" w:rsidRDefault="00923404" w:rsidP="00427B0E">
            <w:pPr>
              <w:pStyle w:val="NormalGrade"/>
            </w:pPr>
            <w:r w:rsidRPr="00F66039">
              <w:t>R$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7BFEAE01" w14:textId="57EC2E14" w:rsidR="00923404" w:rsidRPr="00F66039" w:rsidRDefault="0073479B" w:rsidP="00427B0E">
            <w:pPr>
              <w:pStyle w:val="NormalGrade"/>
              <w:ind w:right="363"/>
              <w:jc w:val="right"/>
            </w:pPr>
            <w:r>
              <w:t>75.000</w:t>
            </w:r>
            <w:r w:rsidR="005240DA">
              <w:t>,00</w:t>
            </w:r>
          </w:p>
        </w:tc>
      </w:tr>
    </w:tbl>
    <w:p w14:paraId="1248430C" w14:textId="0D02BB82" w:rsidR="006B7B3D" w:rsidRDefault="006B7B3D" w:rsidP="00D43BC9">
      <w:pPr>
        <w:spacing w:before="37" w:after="0" w:line="240" w:lineRule="auto"/>
        <w:ind w:left="514" w:right="-20"/>
        <w:rPr>
          <w:rFonts w:ascii="Arial" w:eastAsia="Arial" w:hAnsi="Arial" w:cs="Arial"/>
          <w:b/>
          <w:bCs/>
          <w:sz w:val="18"/>
          <w:szCs w:val="18"/>
        </w:rPr>
      </w:pPr>
    </w:p>
    <w:tbl>
      <w:tblPr>
        <w:tblW w:w="8363" w:type="dxa"/>
        <w:tblInd w:w="7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3969"/>
        <w:gridCol w:w="708"/>
        <w:gridCol w:w="1134"/>
        <w:gridCol w:w="1701"/>
      </w:tblGrid>
      <w:tr w:rsidR="00F33818" w14:paraId="09329191" w14:textId="77777777" w:rsidTr="008D3F9B">
        <w:trPr>
          <w:trHeight w:hRule="exact" w:val="28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A8B78" w14:textId="77777777" w:rsidR="00F33818" w:rsidRDefault="00F33818" w:rsidP="008D3F9B">
            <w:pPr>
              <w:pStyle w:val="NormalDestacado"/>
              <w:ind w:firstLine="0"/>
              <w:jc w:val="center"/>
            </w:pPr>
            <w:r>
              <w:t>P</w:t>
            </w:r>
            <w:r>
              <w:rPr>
                <w:spacing w:val="1"/>
              </w:rPr>
              <w:t>a</w:t>
            </w:r>
            <w:r>
              <w:t>r</w:t>
            </w:r>
            <w:r>
              <w:rPr>
                <w:spacing w:val="-1"/>
              </w:rPr>
              <w:t>c</w:t>
            </w:r>
            <w:r>
              <w:rPr>
                <w:spacing w:val="1"/>
              </w:rPr>
              <w:t>e</w:t>
            </w:r>
            <w:r>
              <w:t>la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55F72" w14:textId="77777777" w:rsidR="00F33818" w:rsidRDefault="00F33818" w:rsidP="008D3F9B">
            <w:pPr>
              <w:pStyle w:val="NormalDestacado"/>
              <w:ind w:firstLine="0"/>
              <w:jc w:val="center"/>
            </w:pPr>
            <w:r>
              <w:t>E</w:t>
            </w:r>
            <w:r>
              <w:rPr>
                <w:spacing w:val="-4"/>
              </w:rPr>
              <w:t>v</w:t>
            </w:r>
            <w:r>
              <w:rPr>
                <w:spacing w:val="1"/>
              </w:rPr>
              <w:t>e</w:t>
            </w:r>
            <w:r>
              <w:t>n</w:t>
            </w:r>
            <w:r>
              <w:rPr>
                <w:spacing w:val="-1"/>
              </w:rPr>
              <w:t>t</w:t>
            </w:r>
            <w:r>
              <w:t>o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B84FB" w14:textId="77777777" w:rsidR="00F33818" w:rsidRDefault="00F33818" w:rsidP="008D3F9B">
            <w:pPr>
              <w:pStyle w:val="NormalDestacado"/>
              <w:ind w:firstLine="0"/>
              <w:jc w:val="center"/>
            </w:pPr>
            <w:r>
              <w:t>(</w:t>
            </w:r>
            <w:r>
              <w:rPr>
                <w:spacing w:val="-3"/>
              </w:rPr>
              <w:t>%</w:t>
            </w:r>
            <w: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998F5" w14:textId="77777777" w:rsidR="00F33818" w:rsidRDefault="00F33818" w:rsidP="008D3F9B">
            <w:pPr>
              <w:pStyle w:val="NormalDestacado"/>
              <w:ind w:firstLine="0"/>
              <w:jc w:val="center"/>
            </w:pPr>
            <w:r>
              <w:t>Pr</w:t>
            </w:r>
            <w:r>
              <w:rPr>
                <w:spacing w:val="1"/>
              </w:rPr>
              <w:t>a</w:t>
            </w:r>
            <w:r>
              <w:t>zo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DA794" w14:textId="77777777" w:rsidR="00F33818" w:rsidRDefault="00F33818" w:rsidP="008D3F9B">
            <w:pPr>
              <w:pStyle w:val="NormalDestacado"/>
              <w:ind w:firstLine="0"/>
              <w:jc w:val="center"/>
            </w:pPr>
            <w:r>
              <w:t>Valor (R$)</w:t>
            </w:r>
          </w:p>
        </w:tc>
      </w:tr>
      <w:tr w:rsidR="00F33818" w14:paraId="0AB22503" w14:textId="77777777" w:rsidTr="008D3F9B">
        <w:trPr>
          <w:trHeight w:hRule="exact" w:val="34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70F03" w14:textId="77777777" w:rsidR="00F33818" w:rsidRDefault="00F33818" w:rsidP="008D3F9B">
            <w:pPr>
              <w:pStyle w:val="NormalProposta"/>
              <w:ind w:firstLine="0"/>
              <w:jc w:val="center"/>
            </w:pPr>
            <w: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7CDCA" w14:textId="77777777" w:rsidR="00F33818" w:rsidRDefault="00F33818" w:rsidP="008D3F9B">
            <w:pPr>
              <w:pStyle w:val="NormalProposta"/>
              <w:ind w:left="211" w:firstLine="0"/>
              <w:jc w:val="left"/>
            </w:pPr>
            <w:r>
              <w:t>Na Aceitação da Proposta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EA735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  <w:r>
              <w:rPr>
                <w:spacing w:val="1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17A83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  <w:r>
              <w:rPr>
                <w:spacing w:val="1"/>
              </w:rPr>
              <w:t xml:space="preserve">14 </w:t>
            </w:r>
            <w:proofErr w:type="spellStart"/>
            <w:r>
              <w:rPr>
                <w:spacing w:val="-1"/>
              </w:rPr>
              <w:t>d</w:t>
            </w:r>
            <w:r>
              <w:rPr>
                <w:spacing w:val="1"/>
              </w:rPr>
              <w:t>d</w:t>
            </w:r>
            <w:r>
              <w:t>l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5E0EA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</w:p>
        </w:tc>
      </w:tr>
      <w:tr w:rsidR="00F33818" w14:paraId="16DA9970" w14:textId="77777777" w:rsidTr="008D3F9B">
        <w:trPr>
          <w:trHeight w:hRule="exact" w:val="42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299D0" w14:textId="77777777" w:rsidR="00F33818" w:rsidRDefault="00F33818" w:rsidP="008D3F9B">
            <w:pPr>
              <w:pStyle w:val="NormalProposta"/>
              <w:ind w:firstLine="0"/>
              <w:jc w:val="center"/>
            </w:pPr>
            <w: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3A377" w14:textId="77777777" w:rsidR="00F33818" w:rsidRDefault="00F33818" w:rsidP="008D3F9B">
            <w:pPr>
              <w:pStyle w:val="NormalProposta"/>
              <w:ind w:left="211" w:firstLine="0"/>
              <w:jc w:val="left"/>
            </w:pPr>
            <w:r>
              <w:t>Na entrega dos materiais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30371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  <w:r>
              <w:rPr>
                <w:spacing w:val="1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7DF84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  <w:r>
              <w:rPr>
                <w:spacing w:val="1"/>
              </w:rPr>
              <w:t xml:space="preserve">14 </w:t>
            </w:r>
            <w:proofErr w:type="spellStart"/>
            <w:r>
              <w:rPr>
                <w:spacing w:val="-1"/>
              </w:rPr>
              <w:t>d</w:t>
            </w:r>
            <w:r>
              <w:rPr>
                <w:spacing w:val="1"/>
              </w:rPr>
              <w:t>d</w:t>
            </w:r>
            <w:r>
              <w:t>l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A025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</w:p>
        </w:tc>
      </w:tr>
      <w:tr w:rsidR="00F33818" w14:paraId="66AA75D3" w14:textId="77777777" w:rsidTr="008D3F9B">
        <w:trPr>
          <w:trHeight w:hRule="exact" w:val="64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D2A0A" w14:textId="77777777" w:rsidR="00F33818" w:rsidRDefault="00F33818" w:rsidP="008D3F9B">
            <w:pPr>
              <w:pStyle w:val="NormalProposta"/>
              <w:ind w:firstLine="0"/>
              <w:jc w:val="center"/>
            </w:pPr>
            <w: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29EFE" w14:textId="77777777" w:rsidR="00F33818" w:rsidRDefault="00F33818" w:rsidP="008D3F9B">
            <w:pPr>
              <w:pStyle w:val="NormalProposta"/>
              <w:ind w:left="211" w:firstLine="0"/>
              <w:jc w:val="left"/>
            </w:pPr>
            <w:r>
              <w:t>Após aceite final e entrega da documentação.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A5C8D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  <w:r>
              <w:rPr>
                <w:spacing w:val="1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D64BD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  <w:r>
              <w:rPr>
                <w:spacing w:val="1"/>
              </w:rPr>
              <w:t xml:space="preserve">14 </w:t>
            </w:r>
            <w:proofErr w:type="spellStart"/>
            <w:r>
              <w:rPr>
                <w:spacing w:val="1"/>
              </w:rPr>
              <w:t>ddl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E867E" w14:textId="77777777" w:rsidR="00F33818" w:rsidRDefault="00F33818" w:rsidP="008D3F9B">
            <w:pPr>
              <w:pStyle w:val="NormalProposta"/>
              <w:ind w:firstLine="0"/>
              <w:jc w:val="center"/>
              <w:rPr>
                <w:spacing w:val="1"/>
              </w:rPr>
            </w:pPr>
          </w:p>
        </w:tc>
      </w:tr>
    </w:tbl>
    <w:p w14:paraId="3CE02DD0" w14:textId="7F4A5841" w:rsidR="00F33818" w:rsidRDefault="00F33818" w:rsidP="00D43BC9">
      <w:pPr>
        <w:spacing w:before="37" w:after="0" w:line="240" w:lineRule="auto"/>
        <w:ind w:left="514" w:right="-20"/>
        <w:rPr>
          <w:rFonts w:ascii="Arial" w:eastAsia="Arial" w:hAnsi="Arial" w:cs="Arial"/>
          <w:b/>
          <w:bCs/>
          <w:sz w:val="18"/>
          <w:szCs w:val="18"/>
        </w:rPr>
      </w:pPr>
    </w:p>
    <w:p w14:paraId="7EB5659E" w14:textId="77777777" w:rsidR="00F33818" w:rsidRDefault="00F33818" w:rsidP="00D43BC9">
      <w:pPr>
        <w:spacing w:before="37" w:after="0" w:line="240" w:lineRule="auto"/>
        <w:ind w:left="514" w:right="-20"/>
        <w:rPr>
          <w:rFonts w:ascii="Arial" w:eastAsia="Arial" w:hAnsi="Arial" w:cs="Arial"/>
          <w:b/>
          <w:bCs/>
          <w:sz w:val="18"/>
          <w:szCs w:val="18"/>
        </w:rPr>
      </w:pPr>
    </w:p>
    <w:tbl>
      <w:tblPr>
        <w:tblW w:w="8647" w:type="dxa"/>
        <w:tblInd w:w="567" w:type="dxa"/>
        <w:shd w:val="clear" w:color="auto" w:fill="E77817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96"/>
        <w:gridCol w:w="682"/>
        <w:gridCol w:w="1869"/>
      </w:tblGrid>
      <w:tr w:rsidR="006B7B3D" w14:paraId="0CCFE5B6" w14:textId="77777777" w:rsidTr="008654D1">
        <w:trPr>
          <w:trHeight w:hRule="exact" w:val="276"/>
        </w:trPr>
        <w:tc>
          <w:tcPr>
            <w:tcW w:w="6096" w:type="dxa"/>
            <w:shd w:val="clear" w:color="auto" w:fill="E77817"/>
          </w:tcPr>
          <w:p w14:paraId="7940F182" w14:textId="77777777" w:rsidR="006B7B3D" w:rsidRDefault="005529FA" w:rsidP="00B46AFF">
            <w:pPr>
              <w:pStyle w:val="DestacadoGrade"/>
              <w:ind w:right="101"/>
              <w:jc w:val="right"/>
              <w:rPr>
                <w:w w:val="99"/>
              </w:rPr>
            </w:pPr>
            <w:r>
              <w:rPr>
                <w:w w:val="99"/>
              </w:rPr>
              <w:t>TOTAL GERAL</w:t>
            </w:r>
          </w:p>
        </w:tc>
        <w:tc>
          <w:tcPr>
            <w:tcW w:w="682" w:type="dxa"/>
            <w:shd w:val="clear" w:color="auto" w:fill="E77817"/>
          </w:tcPr>
          <w:p w14:paraId="4B7DF360" w14:textId="77777777" w:rsidR="006B7B3D" w:rsidRDefault="006B7B3D" w:rsidP="00B46AFF">
            <w:pPr>
              <w:pStyle w:val="DestacadoGrade"/>
              <w:rPr>
                <w:spacing w:val="-1"/>
              </w:rPr>
            </w:pPr>
            <w:r>
              <w:rPr>
                <w:spacing w:val="-1"/>
              </w:rPr>
              <w:t>R$</w:t>
            </w:r>
          </w:p>
        </w:tc>
        <w:tc>
          <w:tcPr>
            <w:tcW w:w="1869" w:type="dxa"/>
            <w:shd w:val="clear" w:color="auto" w:fill="E77817"/>
          </w:tcPr>
          <w:p w14:paraId="39EE7A20" w14:textId="19530B36" w:rsidR="006B7B3D" w:rsidRDefault="00DB7413" w:rsidP="00287FD8">
            <w:pPr>
              <w:spacing w:after="0" w:line="240" w:lineRule="exact"/>
              <w:ind w:right="139"/>
              <w:jc w:val="right"/>
              <w:rPr>
                <w:rFonts w:eastAsia="Tahoma" w:cstheme="minorHAnsi"/>
                <w:b/>
                <w:sz w:val="24"/>
                <w:szCs w:val="24"/>
              </w:rPr>
            </w:pPr>
            <w:r>
              <w:rPr>
                <w:rFonts w:eastAsia="Tahoma" w:cstheme="minorHAnsi"/>
                <w:b/>
                <w:sz w:val="24"/>
                <w:szCs w:val="24"/>
              </w:rPr>
              <w:t>2</w:t>
            </w:r>
            <w:r w:rsidR="004C25B5">
              <w:rPr>
                <w:rFonts w:eastAsia="Tahoma" w:cstheme="minorHAnsi"/>
                <w:b/>
                <w:sz w:val="24"/>
                <w:szCs w:val="24"/>
              </w:rPr>
              <w:t>7</w:t>
            </w:r>
            <w:r>
              <w:rPr>
                <w:rFonts w:eastAsia="Tahoma" w:cstheme="minorHAnsi"/>
                <w:b/>
                <w:sz w:val="24"/>
                <w:szCs w:val="24"/>
              </w:rPr>
              <w:t>1</w:t>
            </w:r>
            <w:r w:rsidR="001E5724">
              <w:rPr>
                <w:rFonts w:eastAsia="Tahoma" w:cstheme="minorHAnsi"/>
                <w:b/>
                <w:sz w:val="24"/>
                <w:szCs w:val="24"/>
              </w:rPr>
              <w:t>.</w:t>
            </w:r>
            <w:r>
              <w:rPr>
                <w:rFonts w:eastAsia="Tahoma" w:cstheme="minorHAnsi"/>
                <w:b/>
                <w:sz w:val="24"/>
                <w:szCs w:val="24"/>
              </w:rPr>
              <w:t>000</w:t>
            </w:r>
            <w:r w:rsidR="00F741A5">
              <w:rPr>
                <w:rFonts w:eastAsia="Tahoma" w:cstheme="minorHAnsi"/>
                <w:b/>
                <w:sz w:val="24"/>
                <w:szCs w:val="24"/>
              </w:rPr>
              <w:t>,00</w:t>
            </w:r>
          </w:p>
        </w:tc>
      </w:tr>
    </w:tbl>
    <w:p w14:paraId="615CFC43" w14:textId="3AE5CC9A" w:rsidR="00D43BC9" w:rsidRDefault="00287FD8" w:rsidP="000508D2">
      <w:pPr>
        <w:pStyle w:val="NormalDestacado"/>
      </w:pPr>
      <w:r>
        <w:t xml:space="preserve"> </w:t>
      </w:r>
      <w:r w:rsidR="00D43BC9">
        <w:t>(*) I</w:t>
      </w:r>
      <w:r w:rsidR="00D43BC9">
        <w:rPr>
          <w:spacing w:val="1"/>
        </w:rPr>
        <w:t>m</w:t>
      </w:r>
      <w:r w:rsidR="00D43BC9">
        <w:t>p</w:t>
      </w:r>
      <w:r w:rsidR="00D43BC9">
        <w:rPr>
          <w:spacing w:val="1"/>
        </w:rPr>
        <w:t>o</w:t>
      </w:r>
      <w:r w:rsidR="00D43BC9">
        <w:t>rta</w:t>
      </w:r>
      <w:r w:rsidR="00D43BC9">
        <w:rPr>
          <w:spacing w:val="1"/>
        </w:rPr>
        <w:t>n</w:t>
      </w:r>
      <w:r w:rsidR="00D43BC9">
        <w:t>t</w:t>
      </w:r>
      <w:r w:rsidR="00D43BC9">
        <w:rPr>
          <w:spacing w:val="1"/>
        </w:rPr>
        <w:t>e</w:t>
      </w:r>
      <w:r w:rsidR="00D43BC9">
        <w:t>:</w:t>
      </w:r>
    </w:p>
    <w:p w14:paraId="47467A12" w14:textId="77777777" w:rsidR="00D43BC9" w:rsidRDefault="00D43BC9" w:rsidP="000508D2">
      <w:pPr>
        <w:pStyle w:val="MarcadProposta"/>
      </w:pPr>
      <w:r w:rsidRPr="000508D2">
        <w:t>Se houver exigibilidade de retenção do ISSQN, por parte do município on</w:t>
      </w:r>
      <w:r w:rsidR="00326291">
        <w:t>de está instalada a contratante</w:t>
      </w:r>
      <w:r w:rsidRPr="000508D2">
        <w:t>, os preços dos serviços deverão ser acrescidos do percentual correspondente a alíquota retida.</w:t>
      </w:r>
    </w:p>
    <w:p w14:paraId="1D8DBFE9" w14:textId="2215CF35" w:rsidR="0060649B" w:rsidRDefault="0060649B" w:rsidP="000508D2">
      <w:pPr>
        <w:pStyle w:val="MarcadProposta"/>
      </w:pPr>
      <w:r w:rsidRPr="0060649B">
        <w:t>Caso ocorram modificações significativas não previstas no cenário macroeconômico, que impliquem em flutuação cambial extraordinária, a TAKT CONTROL AUTOMACAO se reserva no direito de solicitar a alteração nos valores acima propostos de forma a preservar o equilíbrio financeiro desta cotação.</w:t>
      </w:r>
    </w:p>
    <w:p w14:paraId="70717A2E" w14:textId="72909F0C" w:rsidR="0060649B" w:rsidRPr="000508D2" w:rsidRDefault="0060649B" w:rsidP="000508D2">
      <w:pPr>
        <w:pStyle w:val="MarcadProposta"/>
      </w:pPr>
      <w:r w:rsidRPr="0095449C">
        <w:t>O</w:t>
      </w:r>
      <w:r w:rsidRPr="0095449C">
        <w:rPr>
          <w:spacing w:val="1"/>
        </w:rPr>
        <w:t>u</w:t>
      </w:r>
      <w:r w:rsidRPr="0095449C">
        <w:t xml:space="preserve">tras </w:t>
      </w:r>
      <w:r w:rsidRPr="0095449C">
        <w:rPr>
          <w:spacing w:val="1"/>
        </w:rPr>
        <w:t>d</w:t>
      </w:r>
      <w:r w:rsidRPr="0095449C">
        <w:rPr>
          <w:spacing w:val="-1"/>
        </w:rPr>
        <w:t>e</w:t>
      </w:r>
      <w:r w:rsidRPr="0095449C">
        <w:t>s</w:t>
      </w:r>
      <w:r w:rsidRPr="0095449C">
        <w:rPr>
          <w:spacing w:val="1"/>
        </w:rPr>
        <w:t>pe</w:t>
      </w:r>
      <w:r w:rsidRPr="0095449C">
        <w:t>s</w:t>
      </w:r>
      <w:r w:rsidRPr="0095449C">
        <w:rPr>
          <w:spacing w:val="1"/>
        </w:rPr>
        <w:t>a</w:t>
      </w:r>
      <w:r w:rsidRPr="0095449C">
        <w:t xml:space="preserve">s </w:t>
      </w:r>
      <w:r w:rsidRPr="0095449C">
        <w:rPr>
          <w:spacing w:val="-1"/>
        </w:rPr>
        <w:t>q</w:t>
      </w:r>
      <w:r w:rsidRPr="0095449C">
        <w:rPr>
          <w:spacing w:val="1"/>
        </w:rPr>
        <w:t>u</w:t>
      </w:r>
      <w:r w:rsidRPr="0095449C">
        <w:t xml:space="preserve">e </w:t>
      </w:r>
      <w:r w:rsidRPr="0095449C">
        <w:rPr>
          <w:spacing w:val="1"/>
        </w:rPr>
        <w:t>e</w:t>
      </w:r>
      <w:r w:rsidRPr="0095449C">
        <w:rPr>
          <w:spacing w:val="-2"/>
        </w:rPr>
        <w:t>v</w:t>
      </w:r>
      <w:r w:rsidRPr="0095449C">
        <w:rPr>
          <w:spacing w:val="1"/>
        </w:rPr>
        <w:t>en</w:t>
      </w:r>
      <w:r w:rsidRPr="0095449C">
        <w:t>t</w:t>
      </w:r>
      <w:r w:rsidRPr="0095449C">
        <w:rPr>
          <w:spacing w:val="-1"/>
        </w:rPr>
        <w:t>u</w:t>
      </w:r>
      <w:r w:rsidRPr="0095449C">
        <w:rPr>
          <w:spacing w:val="1"/>
        </w:rPr>
        <w:t>a</w:t>
      </w:r>
      <w:r w:rsidRPr="0095449C">
        <w:t>l</w:t>
      </w:r>
      <w:r w:rsidRPr="0095449C">
        <w:rPr>
          <w:spacing w:val="1"/>
        </w:rPr>
        <w:t>me</w:t>
      </w:r>
      <w:r w:rsidRPr="0095449C">
        <w:rPr>
          <w:spacing w:val="-1"/>
        </w:rPr>
        <w:t>n</w:t>
      </w:r>
      <w:r w:rsidRPr="0095449C">
        <w:t xml:space="preserve">te </w:t>
      </w:r>
      <w:r w:rsidRPr="0095449C">
        <w:rPr>
          <w:spacing w:val="-2"/>
        </w:rPr>
        <w:t>v</w:t>
      </w:r>
      <w:r w:rsidRPr="0095449C">
        <w:rPr>
          <w:spacing w:val="1"/>
        </w:rPr>
        <w:t>enh</w:t>
      </w:r>
      <w:r w:rsidRPr="0095449C">
        <w:rPr>
          <w:spacing w:val="-1"/>
        </w:rPr>
        <w:t>a</w:t>
      </w:r>
      <w:r w:rsidRPr="0095449C">
        <w:t xml:space="preserve">m a </w:t>
      </w:r>
      <w:r w:rsidRPr="0095449C">
        <w:rPr>
          <w:spacing w:val="1"/>
        </w:rPr>
        <w:t>o</w:t>
      </w:r>
      <w:r w:rsidRPr="0095449C">
        <w:rPr>
          <w:spacing w:val="-2"/>
        </w:rPr>
        <w:t>c</w:t>
      </w:r>
      <w:r w:rsidRPr="0095449C">
        <w:rPr>
          <w:spacing w:val="1"/>
        </w:rPr>
        <w:t>o</w:t>
      </w:r>
      <w:r w:rsidRPr="0095449C">
        <w:t>r</w:t>
      </w:r>
      <w:r w:rsidRPr="0095449C">
        <w:rPr>
          <w:spacing w:val="-1"/>
        </w:rPr>
        <w:t>r</w:t>
      </w:r>
      <w:r w:rsidRPr="0095449C">
        <w:rPr>
          <w:spacing w:val="1"/>
        </w:rPr>
        <w:t>e</w:t>
      </w:r>
      <w:r w:rsidRPr="0095449C">
        <w:t>r s</w:t>
      </w:r>
      <w:r w:rsidRPr="0095449C">
        <w:rPr>
          <w:spacing w:val="1"/>
        </w:rPr>
        <w:t>e</w:t>
      </w:r>
      <w:r w:rsidRPr="0095449C">
        <w:t>rão c</w:t>
      </w:r>
      <w:r w:rsidRPr="0095449C">
        <w:rPr>
          <w:spacing w:val="1"/>
        </w:rPr>
        <w:t>ob</w:t>
      </w:r>
      <w:r w:rsidRPr="0095449C">
        <w:t>ra</w:t>
      </w:r>
      <w:r w:rsidRPr="0095449C">
        <w:rPr>
          <w:spacing w:val="1"/>
        </w:rPr>
        <w:t>d</w:t>
      </w:r>
      <w:r w:rsidRPr="0095449C">
        <w:rPr>
          <w:spacing w:val="-1"/>
        </w:rPr>
        <w:t>a</w:t>
      </w:r>
      <w:r>
        <w:t xml:space="preserve">s </w:t>
      </w:r>
      <w:r w:rsidRPr="0095449C">
        <w:rPr>
          <w:spacing w:val="1"/>
        </w:rPr>
        <w:t>med</w:t>
      </w:r>
      <w:r w:rsidRPr="0095449C">
        <w:rPr>
          <w:spacing w:val="-3"/>
        </w:rPr>
        <w:t>i</w:t>
      </w:r>
      <w:r w:rsidRPr="0095449C">
        <w:rPr>
          <w:spacing w:val="1"/>
        </w:rPr>
        <w:t>an</w:t>
      </w:r>
      <w:r w:rsidRPr="0095449C">
        <w:rPr>
          <w:spacing w:val="-2"/>
        </w:rPr>
        <w:t>t</w:t>
      </w:r>
      <w:r w:rsidRPr="0095449C">
        <w:t>e</w:t>
      </w:r>
      <w:r w:rsidRPr="0095449C">
        <w:rPr>
          <w:spacing w:val="1"/>
        </w:rPr>
        <w:t xml:space="preserve"> </w:t>
      </w:r>
      <w:r w:rsidRPr="0095449C">
        <w:rPr>
          <w:spacing w:val="-1"/>
        </w:rPr>
        <w:t>a</w:t>
      </w:r>
      <w:r w:rsidRPr="0095449C">
        <w:rPr>
          <w:spacing w:val="1"/>
        </w:rPr>
        <w:t>p</w:t>
      </w:r>
      <w:r w:rsidRPr="0095449C">
        <w:t>res</w:t>
      </w:r>
      <w:r w:rsidRPr="0095449C">
        <w:rPr>
          <w:spacing w:val="1"/>
        </w:rPr>
        <w:t>e</w:t>
      </w:r>
      <w:r w:rsidRPr="0095449C">
        <w:rPr>
          <w:spacing w:val="-1"/>
        </w:rPr>
        <w:t>n</w:t>
      </w:r>
      <w:r w:rsidRPr="0095449C">
        <w:t>t</w:t>
      </w:r>
      <w:r w:rsidRPr="0095449C">
        <w:rPr>
          <w:spacing w:val="1"/>
        </w:rPr>
        <w:t>a</w:t>
      </w:r>
      <w:r w:rsidRPr="0095449C">
        <w:t>ç</w:t>
      </w:r>
      <w:r w:rsidRPr="0095449C">
        <w:rPr>
          <w:spacing w:val="-1"/>
        </w:rPr>
        <w:t>ã</w:t>
      </w:r>
      <w:r w:rsidRPr="0095449C">
        <w:t>o</w:t>
      </w:r>
      <w:r w:rsidRPr="0095449C">
        <w:rPr>
          <w:spacing w:val="1"/>
        </w:rPr>
        <w:t xml:space="preserve"> d</w:t>
      </w:r>
      <w:r w:rsidRPr="0095449C">
        <w:t>e</w:t>
      </w:r>
      <w:r w:rsidRPr="0095449C">
        <w:rPr>
          <w:spacing w:val="-1"/>
        </w:rPr>
        <w:t xml:space="preserve"> </w:t>
      </w:r>
      <w:r w:rsidRPr="0095449C">
        <w:t>c</w:t>
      </w:r>
      <w:r w:rsidRPr="0095449C">
        <w:rPr>
          <w:spacing w:val="-1"/>
        </w:rPr>
        <w:t>o</w:t>
      </w:r>
      <w:r w:rsidRPr="0095449C">
        <w:rPr>
          <w:spacing w:val="1"/>
        </w:rPr>
        <w:t>mp</w:t>
      </w:r>
      <w:r w:rsidRPr="0095449C">
        <w:t>ro</w:t>
      </w:r>
      <w:r w:rsidRPr="0095449C">
        <w:rPr>
          <w:spacing w:val="-2"/>
        </w:rPr>
        <w:t>v</w:t>
      </w:r>
      <w:r w:rsidRPr="0095449C">
        <w:rPr>
          <w:spacing w:val="1"/>
        </w:rPr>
        <w:t>an</w:t>
      </w:r>
      <w:r w:rsidRPr="0095449C">
        <w:t>t</w:t>
      </w:r>
      <w:r w:rsidRPr="0095449C">
        <w:rPr>
          <w:spacing w:val="1"/>
        </w:rPr>
        <w:t>e</w:t>
      </w:r>
      <w:r w:rsidRPr="0095449C">
        <w:rPr>
          <w:spacing w:val="-2"/>
        </w:rPr>
        <w:t>s</w:t>
      </w:r>
      <w:r w:rsidRPr="0095449C">
        <w:t>.</w:t>
      </w:r>
    </w:p>
    <w:p w14:paraId="75C5D54F" w14:textId="77777777" w:rsidR="00D43BC9" w:rsidRDefault="00D43BC9" w:rsidP="00D43BC9">
      <w:pPr>
        <w:spacing w:after="0"/>
      </w:pPr>
    </w:p>
    <w:p w14:paraId="421DB856" w14:textId="77777777" w:rsidR="0060649B" w:rsidRDefault="0060649B" w:rsidP="000508D2">
      <w:pPr>
        <w:pStyle w:val="NormalDestacado"/>
      </w:pPr>
    </w:p>
    <w:p w14:paraId="64E1F81D" w14:textId="77777777" w:rsidR="0060649B" w:rsidRDefault="0060649B" w:rsidP="000508D2">
      <w:pPr>
        <w:pStyle w:val="NormalDestacado"/>
      </w:pPr>
    </w:p>
    <w:p w14:paraId="52DE9113" w14:textId="08DA772C" w:rsidR="00894FE4" w:rsidRPr="00894FE4" w:rsidRDefault="00894FE4" w:rsidP="000508D2">
      <w:pPr>
        <w:pStyle w:val="NormalDestacado"/>
        <w:rPr>
          <w:b w:val="0"/>
          <w:bCs/>
        </w:rPr>
      </w:pPr>
      <w:r w:rsidRPr="00894FE4">
        <w:rPr>
          <w:b w:val="0"/>
          <w:bCs/>
        </w:rPr>
        <w:lastRenderedPageBreak/>
        <w:t xml:space="preserve">Os valores apresentados nesta proposta referem-se à execução dos serviços em </w:t>
      </w:r>
      <w:r w:rsidRPr="00894FE4">
        <w:t>horário comercial</w:t>
      </w:r>
      <w:r w:rsidRPr="00894FE4">
        <w:rPr>
          <w:b w:val="0"/>
          <w:bCs/>
        </w:rPr>
        <w:t xml:space="preserve">, </w:t>
      </w:r>
      <w:r w:rsidRPr="00894FE4">
        <w:t>nos dias úteis</w:t>
      </w:r>
      <w:r w:rsidRPr="00894FE4">
        <w:rPr>
          <w:b w:val="0"/>
          <w:bCs/>
        </w:rPr>
        <w:t xml:space="preserve"> (segunda a sexta-feira, exceto feriados). Serviços realizados fora deste período poderão estar sujeitos a custos adicionais, a serem previamente acordados entre as partes</w:t>
      </w:r>
      <w:r>
        <w:rPr>
          <w:b w:val="0"/>
          <w:bCs/>
        </w:rPr>
        <w:t>.</w:t>
      </w:r>
    </w:p>
    <w:p w14:paraId="4195308F" w14:textId="293E375C" w:rsidR="00D43BC9" w:rsidRPr="0095449C" w:rsidRDefault="00D43BC9" w:rsidP="000508D2">
      <w:pPr>
        <w:pStyle w:val="NormalDestacado"/>
      </w:pPr>
      <w:r w:rsidRPr="0095449C">
        <w:t>S</w:t>
      </w:r>
      <w:r w:rsidRPr="0095449C">
        <w:rPr>
          <w:spacing w:val="1"/>
        </w:rPr>
        <w:t>e</w:t>
      </w:r>
      <w:r w:rsidRPr="0095449C">
        <w:t>r</w:t>
      </w:r>
      <w:r w:rsidRPr="0095449C">
        <w:rPr>
          <w:spacing w:val="-4"/>
        </w:rPr>
        <w:t>v</w:t>
      </w:r>
      <w:r w:rsidRPr="0095449C">
        <w:t>i</w:t>
      </w:r>
      <w:r w:rsidRPr="0095449C">
        <w:rPr>
          <w:spacing w:val="1"/>
        </w:rPr>
        <w:t>ç</w:t>
      </w:r>
      <w:r w:rsidRPr="0095449C">
        <w:t>os</w:t>
      </w:r>
      <w:r w:rsidRPr="0095449C">
        <w:rPr>
          <w:spacing w:val="1"/>
        </w:rPr>
        <w:t xml:space="preserve"> </w:t>
      </w:r>
      <w:r w:rsidRPr="0095449C">
        <w:t>e</w:t>
      </w:r>
      <w:r w:rsidRPr="0095449C">
        <w:rPr>
          <w:spacing w:val="1"/>
        </w:rPr>
        <w:t xml:space="preserve"> </w:t>
      </w:r>
      <w:r w:rsidRPr="0095449C">
        <w:t>D</w:t>
      </w:r>
      <w:r w:rsidRPr="0095449C">
        <w:rPr>
          <w:spacing w:val="-1"/>
        </w:rPr>
        <w:t>e</w:t>
      </w:r>
      <w:r w:rsidRPr="0095449C">
        <w:rPr>
          <w:spacing w:val="1"/>
        </w:rPr>
        <w:t>s</w:t>
      </w:r>
      <w:r w:rsidRPr="0095449C">
        <w:t>pe</w:t>
      </w:r>
      <w:r w:rsidRPr="0095449C">
        <w:rPr>
          <w:spacing w:val="-1"/>
        </w:rPr>
        <w:t>s</w:t>
      </w:r>
      <w:r w:rsidRPr="0095449C">
        <w:rPr>
          <w:spacing w:val="1"/>
        </w:rPr>
        <w:t>a</w:t>
      </w:r>
      <w:r w:rsidRPr="0095449C">
        <w:t>s</w:t>
      </w:r>
      <w:r w:rsidRPr="0095449C">
        <w:rPr>
          <w:spacing w:val="1"/>
        </w:rPr>
        <w:t xml:space="preserve"> </w:t>
      </w:r>
      <w:r w:rsidRPr="0095449C">
        <w:rPr>
          <w:spacing w:val="-5"/>
        </w:rPr>
        <w:t>A</w:t>
      </w:r>
      <w:r w:rsidRPr="0095449C">
        <w:t>di</w:t>
      </w:r>
      <w:r w:rsidRPr="0095449C">
        <w:rPr>
          <w:spacing w:val="1"/>
        </w:rPr>
        <w:t>c</w:t>
      </w:r>
      <w:r w:rsidRPr="0095449C">
        <w:t>ion</w:t>
      </w:r>
      <w:r w:rsidRPr="0095449C">
        <w:rPr>
          <w:spacing w:val="1"/>
        </w:rPr>
        <w:t>a</w:t>
      </w:r>
      <w:r w:rsidRPr="0095449C">
        <w:t>is</w:t>
      </w:r>
      <w:r w:rsidRPr="0095449C">
        <w:rPr>
          <w:spacing w:val="1"/>
        </w:rPr>
        <w:t xml:space="preserve"> </w:t>
      </w:r>
      <w:r w:rsidRPr="0095449C">
        <w:t>(c</w:t>
      </w:r>
      <w:r w:rsidRPr="0095449C">
        <w:rPr>
          <w:spacing w:val="-1"/>
        </w:rPr>
        <w:t>a</w:t>
      </w:r>
      <w:r w:rsidRPr="0095449C">
        <w:rPr>
          <w:spacing w:val="1"/>
        </w:rPr>
        <w:t>s</w:t>
      </w:r>
      <w:r w:rsidRPr="0095449C">
        <w:t xml:space="preserve">o </w:t>
      </w:r>
      <w:r w:rsidRPr="0095449C">
        <w:rPr>
          <w:spacing w:val="1"/>
        </w:rPr>
        <w:t>se</w:t>
      </w:r>
      <w:r w:rsidRPr="0095449C">
        <w:rPr>
          <w:spacing w:val="-4"/>
        </w:rPr>
        <w:t>j</w:t>
      </w:r>
      <w:r w:rsidRPr="0095449C">
        <w:rPr>
          <w:spacing w:val="1"/>
        </w:rPr>
        <w:t>a</w:t>
      </w:r>
      <w:r w:rsidRPr="0095449C">
        <w:t xml:space="preserve">m </w:t>
      </w:r>
      <w:r w:rsidRPr="0095449C">
        <w:rPr>
          <w:spacing w:val="1"/>
        </w:rPr>
        <w:t>s</w:t>
      </w:r>
      <w:r w:rsidRPr="0095449C">
        <w:t>ol</w:t>
      </w:r>
      <w:r w:rsidRPr="0095449C">
        <w:rPr>
          <w:spacing w:val="-2"/>
        </w:rPr>
        <w:t>i</w:t>
      </w:r>
      <w:r w:rsidRPr="0095449C">
        <w:rPr>
          <w:spacing w:val="1"/>
        </w:rPr>
        <w:t>c</w:t>
      </w:r>
      <w:r w:rsidRPr="0095449C">
        <w:t>itados</w:t>
      </w:r>
      <w:r w:rsidRPr="0095449C">
        <w:rPr>
          <w:spacing w:val="1"/>
        </w:rPr>
        <w:t xml:space="preserve"> </w:t>
      </w:r>
      <w:r w:rsidRPr="0095449C">
        <w:rPr>
          <w:spacing w:val="-2"/>
        </w:rPr>
        <w:t>p</w:t>
      </w:r>
      <w:r w:rsidRPr="0095449C">
        <w:rPr>
          <w:spacing w:val="1"/>
        </w:rPr>
        <w:t>e</w:t>
      </w:r>
      <w:r w:rsidRPr="0095449C">
        <w:t xml:space="preserve">lo </w:t>
      </w:r>
      <w:r w:rsidRPr="0095449C">
        <w:rPr>
          <w:spacing w:val="-1"/>
        </w:rPr>
        <w:t>c</w:t>
      </w:r>
      <w:r w:rsidRPr="0095449C">
        <w:t>l</w:t>
      </w:r>
      <w:r w:rsidRPr="0095449C">
        <w:rPr>
          <w:spacing w:val="1"/>
        </w:rPr>
        <w:t>ie</w:t>
      </w:r>
      <w:r w:rsidRPr="0095449C">
        <w:t>n</w:t>
      </w:r>
      <w:r w:rsidRPr="0095449C">
        <w:rPr>
          <w:spacing w:val="-1"/>
        </w:rPr>
        <w:t>t</w:t>
      </w:r>
      <w:r w:rsidRPr="0095449C">
        <w:rPr>
          <w:spacing w:val="1"/>
        </w:rPr>
        <w:t>e</w:t>
      </w:r>
      <w:r w:rsidRPr="0095449C">
        <w:t>)</w:t>
      </w:r>
    </w:p>
    <w:tbl>
      <w:tblPr>
        <w:tblW w:w="8363" w:type="dxa"/>
        <w:tblInd w:w="5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567"/>
        <w:gridCol w:w="1843"/>
        <w:gridCol w:w="1984"/>
      </w:tblGrid>
      <w:tr w:rsidR="000508D2" w14:paraId="1F0E7445" w14:textId="77777777" w:rsidTr="00DB7413">
        <w:trPr>
          <w:trHeight w:hRule="exact" w:val="286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4B757" w14:textId="77777777" w:rsidR="000508D2" w:rsidRDefault="000508D2" w:rsidP="00287FD8">
            <w:pPr>
              <w:ind w:left="-5" w:right="1840" w:firstLine="283"/>
            </w:pPr>
            <w:r>
              <w:rPr>
                <w:rFonts w:ascii="Arial" w:eastAsia="Arial" w:hAnsi="Arial" w:cs="Arial"/>
                <w:sz w:val="24"/>
                <w:szCs w:val="24"/>
              </w:rPr>
              <w:t>Ho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ra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52D4" w14:textId="77777777" w:rsidR="000508D2" w:rsidRDefault="000508D2" w:rsidP="000508D2">
            <w:pPr>
              <w:spacing w:after="0" w:line="271" w:lineRule="exact"/>
              <w:ind w:left="64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R$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8122" w14:textId="1A5D96A0" w:rsidR="000508D2" w:rsidRDefault="000508D2" w:rsidP="00DB7413">
            <w:pPr>
              <w:tabs>
                <w:tab w:val="left" w:pos="1273"/>
              </w:tabs>
              <w:spacing w:after="0" w:line="271" w:lineRule="exact"/>
              <w:ind w:left="607" w:right="265"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="002F12F4">
              <w:rPr>
                <w:rFonts w:ascii="Arial" w:eastAsia="Arial" w:hAnsi="Arial" w:cs="Arial"/>
                <w:spacing w:val="1"/>
                <w:sz w:val="24"/>
                <w:szCs w:val="24"/>
              </w:rPr>
              <w:t>9</w:t>
            </w:r>
            <w:r w:rsidR="00FD0E09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C167" w14:textId="77777777" w:rsidR="000508D2" w:rsidRDefault="000508D2" w:rsidP="000508D2"/>
        </w:tc>
      </w:tr>
      <w:tr w:rsidR="000508D2" w14:paraId="565AD78E" w14:textId="77777777" w:rsidTr="00DB7413">
        <w:trPr>
          <w:trHeight w:hRule="exact" w:val="286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F4B78" w14:textId="77777777" w:rsidR="000508D2" w:rsidRDefault="000508D2" w:rsidP="000508D2">
            <w:pPr>
              <w:ind w:firstLine="283"/>
            </w:pPr>
            <w:r>
              <w:rPr>
                <w:rFonts w:ascii="Arial" w:eastAsia="Arial" w:hAnsi="Arial" w:cs="Arial"/>
                <w:sz w:val="24"/>
                <w:szCs w:val="24"/>
              </w:rPr>
              <w:t>Ho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x</w:t>
            </w:r>
            <w:r>
              <w:rPr>
                <w:rFonts w:ascii="Arial" w:eastAsia="Arial" w:hAnsi="Arial" w:cs="Arial"/>
                <w:sz w:val="24"/>
                <w:szCs w:val="24"/>
              </w:rPr>
              <w:t>tra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EEA3F" w14:textId="77777777" w:rsidR="000508D2" w:rsidRDefault="000508D2" w:rsidP="000508D2">
            <w:pPr>
              <w:spacing w:after="0" w:line="271" w:lineRule="exact"/>
              <w:ind w:left="64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R$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60CE" w14:textId="478FD0E2" w:rsidR="000508D2" w:rsidRDefault="000508D2" w:rsidP="00DB7413">
            <w:pPr>
              <w:tabs>
                <w:tab w:val="left" w:pos="1273"/>
              </w:tabs>
              <w:spacing w:after="0" w:line="271" w:lineRule="exact"/>
              <w:ind w:left="607" w:right="265"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="002F12F4">
              <w:rPr>
                <w:rFonts w:ascii="Arial" w:eastAsia="Arial" w:hAnsi="Arial" w:cs="Arial"/>
                <w:spacing w:val="1"/>
                <w:sz w:val="24"/>
                <w:szCs w:val="24"/>
              </w:rPr>
              <w:t>85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7AAA9" w14:textId="77777777" w:rsidR="000508D2" w:rsidRDefault="000508D2" w:rsidP="000508D2"/>
        </w:tc>
      </w:tr>
      <w:tr w:rsidR="000508D2" w14:paraId="7E0F5301" w14:textId="77777777" w:rsidTr="00DB7413">
        <w:trPr>
          <w:trHeight w:hRule="exact" w:val="288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4B55" w14:textId="77777777" w:rsidR="000508D2" w:rsidRDefault="000508D2" w:rsidP="000508D2">
            <w:pPr>
              <w:ind w:firstLine="283"/>
            </w:pP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ra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po</w:t>
            </w:r>
            <w:r>
              <w:rPr>
                <w:rFonts w:ascii="Arial" w:eastAsia="Arial" w:hAnsi="Arial" w:cs="Arial"/>
                <w:sz w:val="24"/>
                <w:szCs w:val="24"/>
              </w:rPr>
              <w:t>rte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F988" w14:textId="77777777" w:rsidR="000508D2" w:rsidRDefault="000508D2" w:rsidP="000508D2">
            <w:pPr>
              <w:spacing w:after="0" w:line="273" w:lineRule="exact"/>
              <w:ind w:left="64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R$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BC7C5" w14:textId="78184B59" w:rsidR="000508D2" w:rsidRDefault="002F12F4" w:rsidP="00DB7413">
            <w:pPr>
              <w:tabs>
                <w:tab w:val="left" w:pos="1273"/>
              </w:tabs>
              <w:spacing w:after="0" w:line="273" w:lineRule="exact"/>
              <w:ind w:left="873" w:right="265"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  <w:r w:rsidR="000508D2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="002E41C6"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 w:rsidR="000508D2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C9F4" w14:textId="77777777" w:rsidR="000508D2" w:rsidRDefault="000508D2" w:rsidP="000508D2">
            <w:pPr>
              <w:spacing w:after="0" w:line="273" w:lineRule="exact"/>
              <w:ind w:left="64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Km</w:t>
            </w:r>
          </w:p>
        </w:tc>
      </w:tr>
    </w:tbl>
    <w:p w14:paraId="70EF0E88" w14:textId="77777777" w:rsidR="0060649B" w:rsidRDefault="0060649B" w:rsidP="000508D2">
      <w:pPr>
        <w:pStyle w:val="NormalProposta"/>
      </w:pPr>
    </w:p>
    <w:p w14:paraId="20A11590" w14:textId="77777777" w:rsidR="00F33818" w:rsidRPr="002A356D" w:rsidRDefault="00F33818" w:rsidP="00F33818">
      <w:pPr>
        <w:pStyle w:val="TITPROP2"/>
      </w:pPr>
      <w:bookmarkStart w:id="12" w:name="_Toc196994000"/>
      <w:r w:rsidRPr="002A356D">
        <w:t>Impostos</w:t>
      </w:r>
      <w:bookmarkEnd w:id="12"/>
    </w:p>
    <w:p w14:paraId="5EC5081B" w14:textId="77777777" w:rsidR="00F33818" w:rsidRPr="0095449C" w:rsidRDefault="00F33818" w:rsidP="00F33818">
      <w:pPr>
        <w:pStyle w:val="NormalProposta"/>
      </w:pPr>
      <w:r>
        <w:t>Os honorários da TAKT CONTROL são brutos, levando em conta que a empresa é optante pelo simples nacional (todos os impostos já inclusos).</w:t>
      </w:r>
    </w:p>
    <w:p w14:paraId="7B75F2AD" w14:textId="77777777" w:rsidR="000508D2" w:rsidRPr="0095449C" w:rsidRDefault="000508D2" w:rsidP="00B66BC4">
      <w:pPr>
        <w:pStyle w:val="TITPROP2"/>
      </w:pPr>
      <w:bookmarkStart w:id="13" w:name="_Toc196994001"/>
      <w:r>
        <w:t>Prazo de entrega</w:t>
      </w:r>
      <w:bookmarkEnd w:id="13"/>
    </w:p>
    <w:p w14:paraId="76EBCDD5" w14:textId="16AB273C" w:rsidR="000508D2" w:rsidRDefault="000508D2" w:rsidP="000508D2">
      <w:pPr>
        <w:pStyle w:val="NormalProposta"/>
      </w:pPr>
      <w:r>
        <w:t xml:space="preserve">A TAKT CONTROL estima um prazo médio de </w:t>
      </w:r>
      <w:r w:rsidR="000C5697">
        <w:t>90</w:t>
      </w:r>
      <w:r>
        <w:t xml:space="preserve"> (</w:t>
      </w:r>
      <w:r w:rsidR="000C5697">
        <w:t>noventa</w:t>
      </w:r>
      <w:r>
        <w:t>) dias para a execução, a partir de sua contratação, dependente, porém do adequado fornecimento das informações requeridas para sua realização.</w:t>
      </w:r>
    </w:p>
    <w:p w14:paraId="52216BF2" w14:textId="7ABCE1B0" w:rsidR="0060649B" w:rsidRDefault="0060649B" w:rsidP="000508D2">
      <w:pPr>
        <w:pStyle w:val="NormalProposta"/>
      </w:pPr>
      <w:r w:rsidRPr="0060649B">
        <w:t xml:space="preserve">Os prazos acima fornecidos estão indicados em dias corridos e estão sujeitos à alteração sem prévio aviso, ficando atrelados à disponibilidade a ser confirmada na data do pedido. </w:t>
      </w:r>
      <w:proofErr w:type="gramStart"/>
      <w:r w:rsidRPr="0060649B">
        <w:t>Os mesmos</w:t>
      </w:r>
      <w:proofErr w:type="gramEnd"/>
      <w:r w:rsidRPr="0060649B">
        <w:t xml:space="preserve"> também poderão sofrer alterações em casos fortuitos como greves de portos, aeroportos e agentes aduaneiros que possam comprometer os prazos normais de fornecimento, pelos quais a TAKT CONTROL AUTOMACAO não poderá ser responsabilizada. Nestes casos os prazos ficam sujeitos à regularização dos processos de desembaraço alfandegário.</w:t>
      </w:r>
    </w:p>
    <w:p w14:paraId="2E273531" w14:textId="77777777" w:rsidR="00073ACF" w:rsidRPr="002A356D" w:rsidRDefault="00073ACF" w:rsidP="00073ACF">
      <w:pPr>
        <w:pStyle w:val="TITPROP2"/>
      </w:pPr>
      <w:bookmarkStart w:id="14" w:name="_Toc106444481"/>
      <w:bookmarkStart w:id="15" w:name="_Toc196994002"/>
      <w:r>
        <w:t>Frete</w:t>
      </w:r>
      <w:bookmarkEnd w:id="14"/>
      <w:bookmarkEnd w:id="15"/>
    </w:p>
    <w:p w14:paraId="31306F0B" w14:textId="77777777" w:rsidR="00073ACF" w:rsidRPr="0095449C" w:rsidRDefault="00073ACF" w:rsidP="00073ACF">
      <w:pPr>
        <w:pStyle w:val="NormalProposta"/>
      </w:pPr>
      <w:r>
        <w:t xml:space="preserve">A entrega dos materiais será na modalidade CIF – por conta da </w:t>
      </w:r>
      <w:proofErr w:type="spellStart"/>
      <w:r>
        <w:t>Takt</w:t>
      </w:r>
      <w:proofErr w:type="spellEnd"/>
      <w:r>
        <w:t xml:space="preserve"> Control. </w:t>
      </w:r>
    </w:p>
    <w:p w14:paraId="05EA1E89" w14:textId="77777777" w:rsidR="000508D2" w:rsidRPr="0095449C" w:rsidRDefault="000508D2" w:rsidP="00B66BC4">
      <w:pPr>
        <w:pStyle w:val="TITPROP2"/>
      </w:pPr>
      <w:bookmarkStart w:id="16" w:name="_Toc196994003"/>
      <w:r>
        <w:t>Garantia</w:t>
      </w:r>
      <w:bookmarkEnd w:id="16"/>
    </w:p>
    <w:p w14:paraId="01A2151C" w14:textId="1A5E223E" w:rsidR="000508D2" w:rsidRDefault="000508D2" w:rsidP="000508D2">
      <w:pPr>
        <w:pStyle w:val="NormalProposta"/>
      </w:pPr>
      <w:r>
        <w:t xml:space="preserve">O sistema terá garantia de funcionamento por um período de </w:t>
      </w:r>
      <w:r w:rsidR="004E7DA9">
        <w:t>01</w:t>
      </w:r>
      <w:r w:rsidR="000215BD">
        <w:t xml:space="preserve"> </w:t>
      </w:r>
      <w:r>
        <w:t>(</w:t>
      </w:r>
      <w:r w:rsidR="004E7DA9">
        <w:t>um</w:t>
      </w:r>
      <w:r>
        <w:t xml:space="preserve">) </w:t>
      </w:r>
      <w:r w:rsidR="004E7DA9">
        <w:t>ano</w:t>
      </w:r>
      <w:r w:rsidR="002B07CE">
        <w:t xml:space="preserve"> </w:t>
      </w:r>
      <w:r>
        <w:t>desde que:</w:t>
      </w:r>
    </w:p>
    <w:p w14:paraId="42109482" w14:textId="4DF66555" w:rsidR="000508D2" w:rsidRPr="0095449C" w:rsidRDefault="000508D2" w:rsidP="000508D2">
      <w:pPr>
        <w:pStyle w:val="MarcadProposta"/>
      </w:pPr>
      <w:r>
        <w:t>Não haja alteração das condições físicas da aplicação</w:t>
      </w:r>
      <w:r w:rsidRPr="0095449C">
        <w:t>;</w:t>
      </w:r>
    </w:p>
    <w:p w14:paraId="111E280E" w14:textId="255BB576" w:rsidR="000508D2" w:rsidRDefault="000508D2" w:rsidP="000508D2">
      <w:pPr>
        <w:pStyle w:val="MarcadProposta"/>
      </w:pPr>
      <w:r>
        <w:t>Não haja modificações por terceiros</w:t>
      </w:r>
      <w:r w:rsidRPr="0095449C">
        <w:t>.</w:t>
      </w:r>
    </w:p>
    <w:p w14:paraId="36D5069C" w14:textId="34BC0BAC" w:rsidR="00721657" w:rsidRDefault="00721657" w:rsidP="00066494">
      <w:pPr>
        <w:pStyle w:val="MarcadProposta"/>
        <w:numPr>
          <w:ilvl w:val="0"/>
          <w:numId w:val="0"/>
        </w:numPr>
        <w:ind w:left="1570" w:hanging="357"/>
      </w:pPr>
    </w:p>
    <w:p w14:paraId="200FF2C2" w14:textId="762D26E3" w:rsidR="007D07F8" w:rsidRDefault="007D07F8" w:rsidP="00B66BC4">
      <w:pPr>
        <w:pStyle w:val="TITPROP2"/>
      </w:pPr>
      <w:bookmarkStart w:id="17" w:name="_Toc196994004"/>
      <w:r>
        <w:t>Validade da proposta</w:t>
      </w:r>
      <w:bookmarkEnd w:id="17"/>
      <w:r>
        <w:t xml:space="preserve"> </w:t>
      </w:r>
    </w:p>
    <w:p w14:paraId="1EE0CD67" w14:textId="29C69664" w:rsidR="000508D2" w:rsidRDefault="000508D2" w:rsidP="000508D2">
      <w:pPr>
        <w:pStyle w:val="NormalProposta"/>
      </w:pPr>
      <w:r>
        <w:t xml:space="preserve">A validade da proposta será de </w:t>
      </w:r>
      <w:r w:rsidR="002F12F4">
        <w:t>3</w:t>
      </w:r>
      <w:r w:rsidR="000C5697">
        <w:t>0</w:t>
      </w:r>
      <w:r>
        <w:t xml:space="preserve"> (</w:t>
      </w:r>
      <w:r w:rsidR="000C5697">
        <w:t>trinta</w:t>
      </w:r>
      <w:r>
        <w:t>) dias a partir da sua apresentação.</w:t>
      </w:r>
    </w:p>
    <w:p w14:paraId="53ADF9A9" w14:textId="76862D1E" w:rsidR="00894FE4" w:rsidRDefault="00894FE4" w:rsidP="000508D2">
      <w:pPr>
        <w:pStyle w:val="NormalProposta"/>
      </w:pPr>
    </w:p>
    <w:p w14:paraId="0F5D1A78" w14:textId="4284360C" w:rsidR="00894FE4" w:rsidRDefault="00894FE4" w:rsidP="000508D2">
      <w:pPr>
        <w:pStyle w:val="NormalProposta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CD906" wp14:editId="739CD246">
                <wp:simplePos x="0" y="0"/>
                <wp:positionH relativeFrom="margin">
                  <wp:posOffset>151765</wp:posOffset>
                </wp:positionH>
                <wp:positionV relativeFrom="paragraph">
                  <wp:posOffset>-140970</wp:posOffset>
                </wp:positionV>
                <wp:extent cx="5224007" cy="1644650"/>
                <wp:effectExtent l="0" t="0" r="15240" b="1270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007" cy="164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1F1203E" w14:textId="77777777" w:rsidR="002F12F4" w:rsidRPr="0060649B" w:rsidRDefault="002F12F4" w:rsidP="002F12F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0649B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LEIA E EXCLUA ANTES DE ENVIAR</w:t>
                            </w:r>
                            <w:r w:rsidRPr="0060649B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br/>
                              <w:t>1. AS APRESENTAÇÕES E CONTATOS JÁ ESTÃO DISPOTOS NA PRIMEIRA FOLHA, NÃO HÁ NECESSIDADE DE ACRESCENTAR NOVAMENTE AQUI.</w:t>
                            </w:r>
                          </w:p>
                          <w:p w14:paraId="1A6EABCA" w14:textId="77777777" w:rsidR="002F12F4" w:rsidRPr="0060649B" w:rsidRDefault="002F12F4" w:rsidP="002F12F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0649B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2. VERIFIQUE A DESCRIÇÃO DOS MATERIAIS E SERVIÇOS. QUASE SEMPRE VAI ERRADO.</w:t>
                            </w:r>
                          </w:p>
                          <w:p w14:paraId="22C11FE1" w14:textId="77777777" w:rsidR="002F12F4" w:rsidRPr="0060649B" w:rsidRDefault="002F12F4" w:rsidP="002F12F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0649B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3. VERIFIQUE SE O DOCUMENTO ESTÁ BEM FORMATADO. FONTES IGUAIS, ESPAÇAMENTOS, TAMANHO;</w:t>
                            </w:r>
                          </w:p>
                          <w:p w14:paraId="65F0CDC2" w14:textId="77777777" w:rsidR="002F12F4" w:rsidRPr="0060649B" w:rsidRDefault="002F12F4" w:rsidP="002F12F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0649B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4. VERIFIQUE A CORREÇÃO ORTOGRÁFICA – ACENTOS, PONTUAÇÃO, PALAVRAS ERRADAS;</w:t>
                            </w:r>
                          </w:p>
                          <w:p w14:paraId="62126F34" w14:textId="77777777" w:rsidR="002F12F4" w:rsidRPr="0060649B" w:rsidRDefault="002F12F4" w:rsidP="002F12F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0649B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5. SE HOUVER ALGUMA NECESSIDADE QUE BENEFICIE A TODOS, AVISE PARA MODIFICAR O PADRÃO DO DOCUMENTO.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CCD906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11.95pt;margin-top:-11.1pt;width:411.35pt;height:129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" fillcolor="white [3201]" strokecolor="red" strokeweight=".5pt">
                <v:textbox>
                  <w:txbxContent>
                    <w:p w14:paraId="01F1203E" w14:textId="77777777" w:rsidR="002F12F4" w:rsidRPr="0060649B" w:rsidRDefault="002F12F4" w:rsidP="002F12F4">
                      <w:pPr>
                        <w:jc w:val="center"/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</w:pPr>
                      <w:r w:rsidRPr="0060649B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LEIA E EXCLUA ANTES DE ENVIAR</w:t>
                      </w:r>
                      <w:r w:rsidRPr="0060649B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br/>
                        <w:t>1. AS APRESENTAÇÕES E CONTATOS JÁ ESTÃO DISPOTOS NA PRIMEIRA FOLHA, NÃO HÁ NECESSIDADE DE ACRESCENTAR NOVAMENTE AQUI.</w:t>
                      </w:r>
                    </w:p>
                    <w:p w14:paraId="1A6EABCA" w14:textId="77777777" w:rsidR="002F12F4" w:rsidRPr="0060649B" w:rsidRDefault="002F12F4" w:rsidP="002F12F4">
                      <w:pPr>
                        <w:jc w:val="center"/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</w:pPr>
                      <w:r w:rsidRPr="0060649B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2. VERIFIQUE A DESCRIÇÃO DOS MATERIAIS E SERVIÇOS. QUASE SEMPRE VAI ERRADO.</w:t>
                      </w:r>
                    </w:p>
                    <w:p w14:paraId="22C11FE1" w14:textId="77777777" w:rsidR="002F12F4" w:rsidRPr="0060649B" w:rsidRDefault="002F12F4" w:rsidP="002F12F4">
                      <w:pPr>
                        <w:jc w:val="center"/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</w:pPr>
                      <w:r w:rsidRPr="0060649B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3. VERIFIQUE SE O DOCUMENTO ESTÁ BEM FORMATADO. FONTES IGUAIS, ESPAÇAMENTOS, TAMANHO;</w:t>
                      </w:r>
                    </w:p>
                    <w:p w14:paraId="65F0CDC2" w14:textId="77777777" w:rsidR="002F12F4" w:rsidRPr="0060649B" w:rsidRDefault="002F12F4" w:rsidP="002F12F4">
                      <w:pPr>
                        <w:jc w:val="center"/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</w:pPr>
                      <w:r w:rsidRPr="0060649B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4. VERIFIQUE A CORREÇÃO ORTOGRÁFICA – ACENTOS, PONTUAÇÃO, PALAVRAS ERRADAS;</w:t>
                      </w:r>
                    </w:p>
                    <w:p w14:paraId="62126F34" w14:textId="77777777" w:rsidR="002F12F4" w:rsidRPr="0060649B" w:rsidRDefault="002F12F4" w:rsidP="002F12F4">
                      <w:pPr>
                        <w:jc w:val="center"/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</w:pPr>
                      <w:r w:rsidRPr="0060649B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5. SE HOUVER ALGUMA NECESSIDADE QUE BENEFICIE A TODOS, AVISE PARA MODIFICAR O PADRÃO DO DOCUMENTO.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57B481" w14:textId="00F0DBAA" w:rsidR="00F33818" w:rsidRDefault="000508D2" w:rsidP="00853E53">
      <w:pPr>
        <w:pStyle w:val="Default"/>
        <w:ind w:left="426"/>
      </w:pPr>
      <w:r>
        <w:tab/>
      </w:r>
    </w:p>
    <w:p w14:paraId="742A8C86" w14:textId="2787B9BB" w:rsidR="00F33818" w:rsidRDefault="00F33818" w:rsidP="00853E53">
      <w:pPr>
        <w:pStyle w:val="Default"/>
        <w:ind w:left="426"/>
      </w:pPr>
    </w:p>
    <w:sectPr w:rsidR="00F33818" w:rsidSect="00F71BA3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9C0B2" w14:textId="77777777" w:rsidR="001478F9" w:rsidRDefault="001478F9" w:rsidP="00B830E6">
      <w:pPr>
        <w:spacing w:after="0" w:line="240" w:lineRule="auto"/>
      </w:pPr>
      <w:r>
        <w:separator/>
      </w:r>
    </w:p>
  </w:endnote>
  <w:endnote w:type="continuationSeparator" w:id="0">
    <w:p w14:paraId="0A70B6AE" w14:textId="77777777" w:rsidR="001478F9" w:rsidRDefault="001478F9" w:rsidP="00B83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A614" w14:textId="77777777" w:rsidR="000E53A9" w:rsidRDefault="000E53A9" w:rsidP="00B830E6">
    <w:pPr>
      <w:spacing w:after="0" w:line="200" w:lineRule="exact"/>
      <w:rPr>
        <w:noProof/>
        <w:lang w:eastAsia="pt-BR"/>
      </w:rPr>
    </w:pPr>
    <w:r>
      <w:rPr>
        <w:noProof/>
        <w:lang w:eastAsia="pt-BR"/>
      </w:rPr>
      <w:t xml:space="preserve">    </w:t>
    </w:r>
  </w:p>
  <w:tbl>
    <w:tblPr>
      <w:tblStyle w:val="Tabelacomgrade"/>
      <w:tblW w:w="91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9180"/>
    </w:tblGrid>
    <w:tr w:rsidR="000E53A9" w14:paraId="07630773" w14:textId="77777777" w:rsidTr="00361039">
      <w:trPr>
        <w:trHeight w:hRule="exact" w:val="28"/>
      </w:trPr>
      <w:tc>
        <w:tcPr>
          <w:tcW w:w="9180" w:type="dxa"/>
          <w:shd w:val="clear" w:color="auto" w:fill="FF8000"/>
          <w:vAlign w:val="center"/>
        </w:tcPr>
        <w:p w14:paraId="73BF27B4" w14:textId="77777777" w:rsidR="000E53A9" w:rsidRDefault="000E53A9" w:rsidP="000508D2">
          <w:pPr>
            <w:jc w:val="center"/>
            <w:rPr>
              <w:sz w:val="22"/>
              <w:szCs w:val="22"/>
            </w:rPr>
          </w:pPr>
        </w:p>
      </w:tc>
    </w:tr>
    <w:tr w:rsidR="000E53A9" w14:paraId="091F587F" w14:textId="77777777" w:rsidTr="00361039">
      <w:trPr>
        <w:trHeight w:hRule="exact" w:val="28"/>
      </w:trPr>
      <w:tc>
        <w:tcPr>
          <w:tcW w:w="9180" w:type="dxa"/>
          <w:shd w:val="clear" w:color="auto" w:fill="666666"/>
          <w:vAlign w:val="center"/>
        </w:tcPr>
        <w:p w14:paraId="7D217F58" w14:textId="77777777" w:rsidR="000E53A9" w:rsidRDefault="000E53A9" w:rsidP="000508D2">
          <w:pPr>
            <w:jc w:val="center"/>
            <w:rPr>
              <w:sz w:val="22"/>
              <w:szCs w:val="22"/>
            </w:rPr>
          </w:pPr>
        </w:p>
      </w:tc>
    </w:tr>
  </w:tbl>
  <w:p w14:paraId="1292A7A1" w14:textId="77777777" w:rsidR="000E53A9" w:rsidRDefault="000E53A9" w:rsidP="00B830E6">
    <w:pPr>
      <w:spacing w:after="0" w:line="200" w:lineRule="exact"/>
      <w:rPr>
        <w:sz w:val="20"/>
        <w:szCs w:val="20"/>
      </w:rPr>
    </w:pPr>
  </w:p>
  <w:p w14:paraId="1F357467" w14:textId="77777777" w:rsidR="000E53A9" w:rsidRDefault="000E53A9" w:rsidP="00B830E6">
    <w:pPr>
      <w:jc w:val="right"/>
    </w:pPr>
    <w:r>
      <w:t xml:space="preserve">Página </w:t>
    </w:r>
    <w:r>
      <w:fldChar w:fldCharType="begin"/>
    </w:r>
    <w:r>
      <w:instrText xml:space="preserve"> PAGE  \* Arabic  \* MERGEFORMAT </w:instrText>
    </w:r>
    <w:r>
      <w:fldChar w:fldCharType="separate"/>
    </w:r>
    <w:r w:rsidR="001D4A3E">
      <w:rPr>
        <w:noProof/>
      </w:rPr>
      <w:t>6</w:t>
    </w:r>
    <w:r>
      <w:fldChar w:fldCharType="end"/>
    </w:r>
    <w:r>
      <w:t xml:space="preserve"> de </w:t>
    </w:r>
    <w:fldSimple w:instr=" NUMPAGES  \* Arabic  \* MERGEFORMAT ">
      <w:r w:rsidR="001D4A3E">
        <w:rPr>
          <w:noProof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17DC8" w14:textId="77777777" w:rsidR="001478F9" w:rsidRDefault="001478F9" w:rsidP="00B830E6">
      <w:pPr>
        <w:spacing w:after="0" w:line="240" w:lineRule="auto"/>
      </w:pPr>
      <w:r>
        <w:separator/>
      </w:r>
    </w:p>
  </w:footnote>
  <w:footnote w:type="continuationSeparator" w:id="0">
    <w:p w14:paraId="587BDAEA" w14:textId="77777777" w:rsidR="001478F9" w:rsidRDefault="001478F9" w:rsidP="00B83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D1C07" w14:textId="77777777" w:rsidR="000E53A9" w:rsidRDefault="008C7450">
    <w:pPr>
      <w:pStyle w:val="Cabealho"/>
    </w:pPr>
    <w:r>
      <w:rPr>
        <w:noProof/>
        <w:lang w:eastAsia="pt-BR"/>
      </w:rPr>
      <w:pict w14:anchorId="7588EE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195092" o:spid="_x0000_s1026" type="#_x0000_t75" style="position:absolute;margin-left:0;margin-top:0;width:467.5pt;height:102.25pt;z-index:-251655168;mso-position-horizontal:center;mso-position-horizontal-relative:margin;mso-position-vertical:center;mso-position-vertical-relative:margin" o:allowincell="f">
          <v:imagedata r:id="rId1" o:title="logomarca_monocromática_O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A2F6C" w14:textId="49F90185" w:rsidR="00AF2883" w:rsidRDefault="009E33D8">
    <w:pPr>
      <w:rPr>
        <w:noProof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8CF2B4F" wp14:editId="4C781902">
          <wp:simplePos x="0" y="0"/>
          <wp:positionH relativeFrom="page">
            <wp:posOffset>222250</wp:posOffset>
          </wp:positionH>
          <wp:positionV relativeFrom="margin">
            <wp:posOffset>-978535</wp:posOffset>
          </wp:positionV>
          <wp:extent cx="7211060" cy="655320"/>
          <wp:effectExtent l="0" t="0" r="889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11060" cy="655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D81EBDD" w14:textId="390D300C" w:rsidR="000E53A9" w:rsidRDefault="008C7450">
    <w:r>
      <w:rPr>
        <w:noProof/>
        <w:lang w:eastAsia="pt-BR"/>
      </w:rPr>
      <w:pict w14:anchorId="551DC6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195093" o:spid="_x0000_s1027" type="#_x0000_t75" style="position:absolute;margin-left:0;margin-top:0;width:467.5pt;height:102.25pt;z-index:-251654144;mso-position-horizontal:center;mso-position-horizontal-relative:margin;mso-position-vertical:center;mso-position-vertical-relative:margin" o:allowincell="f">
          <v:imagedata r:id="rId2" o:title="logomarca_monocromática_O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2453A" w14:textId="77777777" w:rsidR="000E53A9" w:rsidRDefault="008C7450">
    <w:pPr>
      <w:pStyle w:val="Cabealho"/>
    </w:pPr>
    <w:r>
      <w:rPr>
        <w:noProof/>
        <w:lang w:eastAsia="pt-BR"/>
      </w:rPr>
      <w:pict w14:anchorId="25F68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195091" o:spid="_x0000_s1025" type="#_x0000_t75" style="position:absolute;margin-left:0;margin-top:0;width:467.5pt;height:102.25pt;z-index:-251656192;mso-position-horizontal:center;mso-position-horizontal-relative:margin;mso-position-vertical:center;mso-position-vertical-relative:margin" o:allowincell="f">
          <v:imagedata r:id="rId1" o:title="logomarca_monocromática_O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6206"/>
    <w:multiLevelType w:val="hybridMultilevel"/>
    <w:tmpl w:val="AA447416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D326FD8"/>
    <w:multiLevelType w:val="multilevel"/>
    <w:tmpl w:val="E7762C9E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58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71" w:hanging="35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2" w15:restartNumberingAfterBreak="0">
    <w:nsid w:val="0E8F48A1"/>
    <w:multiLevelType w:val="hybridMultilevel"/>
    <w:tmpl w:val="A59831F8"/>
    <w:lvl w:ilvl="0" w:tplc="6B9A7132">
      <w:start w:val="1"/>
      <w:numFmt w:val="bullet"/>
      <w:pStyle w:val="MarcadProposta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02327AC"/>
    <w:multiLevelType w:val="multilevel"/>
    <w:tmpl w:val="DAC0A8E0"/>
    <w:name w:val="OrdemProposta"/>
    <w:lvl w:ilvl="0">
      <w:start w:val="1"/>
      <w:numFmt w:val="decimal"/>
      <w:pStyle w:val="TitProp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PROP2"/>
      <w:lvlText w:val="%1.%2."/>
      <w:lvlJc w:val="left"/>
      <w:pPr>
        <w:ind w:left="3693" w:hanging="432"/>
      </w:pPr>
      <w:rPr>
        <w:rFonts w:hint="default"/>
      </w:rPr>
    </w:lvl>
    <w:lvl w:ilvl="2">
      <w:start w:val="1"/>
      <w:numFmt w:val="decimal"/>
      <w:pStyle w:val="TITPROP3"/>
      <w:lvlText w:val="%1.%2.%3."/>
      <w:lvlJc w:val="left"/>
      <w:pPr>
        <w:ind w:left="121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734717"/>
    <w:multiLevelType w:val="multilevel"/>
    <w:tmpl w:val="9F6215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36402B9"/>
    <w:multiLevelType w:val="hybridMultilevel"/>
    <w:tmpl w:val="45AC605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C8B133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F2D5435"/>
    <w:multiLevelType w:val="hybridMultilevel"/>
    <w:tmpl w:val="2FA087D2"/>
    <w:lvl w:ilvl="0" w:tplc="83446F16">
      <w:start w:val="1"/>
      <w:numFmt w:val="decimal"/>
      <w:lvlText w:val="%1)"/>
      <w:lvlJc w:val="left"/>
      <w:pPr>
        <w:ind w:left="158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02" w:hanging="360"/>
      </w:pPr>
    </w:lvl>
    <w:lvl w:ilvl="2" w:tplc="0416001B" w:tentative="1">
      <w:start w:val="1"/>
      <w:numFmt w:val="lowerRoman"/>
      <w:lvlText w:val="%3."/>
      <w:lvlJc w:val="right"/>
      <w:pPr>
        <w:ind w:left="3022" w:hanging="180"/>
      </w:pPr>
    </w:lvl>
    <w:lvl w:ilvl="3" w:tplc="0416000F" w:tentative="1">
      <w:start w:val="1"/>
      <w:numFmt w:val="decimal"/>
      <w:lvlText w:val="%4."/>
      <w:lvlJc w:val="left"/>
      <w:pPr>
        <w:ind w:left="3742" w:hanging="360"/>
      </w:pPr>
    </w:lvl>
    <w:lvl w:ilvl="4" w:tplc="04160019" w:tentative="1">
      <w:start w:val="1"/>
      <w:numFmt w:val="lowerLetter"/>
      <w:lvlText w:val="%5."/>
      <w:lvlJc w:val="left"/>
      <w:pPr>
        <w:ind w:left="4462" w:hanging="360"/>
      </w:pPr>
    </w:lvl>
    <w:lvl w:ilvl="5" w:tplc="0416001B" w:tentative="1">
      <w:start w:val="1"/>
      <w:numFmt w:val="lowerRoman"/>
      <w:lvlText w:val="%6."/>
      <w:lvlJc w:val="right"/>
      <w:pPr>
        <w:ind w:left="5182" w:hanging="180"/>
      </w:pPr>
    </w:lvl>
    <w:lvl w:ilvl="6" w:tplc="0416000F" w:tentative="1">
      <w:start w:val="1"/>
      <w:numFmt w:val="decimal"/>
      <w:lvlText w:val="%7."/>
      <w:lvlJc w:val="left"/>
      <w:pPr>
        <w:ind w:left="5902" w:hanging="360"/>
      </w:pPr>
    </w:lvl>
    <w:lvl w:ilvl="7" w:tplc="04160019" w:tentative="1">
      <w:start w:val="1"/>
      <w:numFmt w:val="lowerLetter"/>
      <w:lvlText w:val="%8."/>
      <w:lvlJc w:val="left"/>
      <w:pPr>
        <w:ind w:left="6622" w:hanging="360"/>
      </w:pPr>
    </w:lvl>
    <w:lvl w:ilvl="8" w:tplc="0416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8" w15:restartNumberingAfterBreak="0">
    <w:nsid w:val="7F3C7510"/>
    <w:multiLevelType w:val="multilevel"/>
    <w:tmpl w:val="C9D0BBAC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num w:numId="1" w16cid:durableId="435977468">
    <w:abstractNumId w:val="8"/>
  </w:num>
  <w:num w:numId="2" w16cid:durableId="1050374603">
    <w:abstractNumId w:val="2"/>
  </w:num>
  <w:num w:numId="3" w16cid:durableId="1236011566">
    <w:abstractNumId w:val="3"/>
  </w:num>
  <w:num w:numId="4" w16cid:durableId="941106498">
    <w:abstractNumId w:val="0"/>
  </w:num>
  <w:num w:numId="5" w16cid:durableId="762871592">
    <w:abstractNumId w:val="4"/>
  </w:num>
  <w:num w:numId="6" w16cid:durableId="1840073628">
    <w:abstractNumId w:val="7"/>
  </w:num>
  <w:num w:numId="7" w16cid:durableId="451484893">
    <w:abstractNumId w:val="1"/>
  </w:num>
  <w:num w:numId="8" w16cid:durableId="1210875482">
    <w:abstractNumId w:val="6"/>
  </w:num>
  <w:num w:numId="9" w16cid:durableId="1535271889">
    <w:abstractNumId w:val="3"/>
    <w:lvlOverride w:ilvl="0">
      <w:lvl w:ilvl="0">
        <w:start w:val="1"/>
        <w:numFmt w:val="decimal"/>
        <w:pStyle w:val="TitProp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TITPROP2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TITPROP3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0" w16cid:durableId="32537869">
    <w:abstractNumId w:val="2"/>
  </w:num>
  <w:num w:numId="11" w16cid:durableId="13856369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0420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67631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D:\OneDrive - Takt\Administrativo\DOCUMENTOS\Takt\Clientes e Fornecedores\Lista_Clientes_Fornecedores_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ssoasFisicas$`"/>
    <w:dataSource r:id="rId2"/>
    <w:odso>
      <w:udl w:val="Provider=Microsoft.ACE.OLEDB.12.0;User ID=Admin;Data Source=D:\OneDrive - Takt\Administrativo\DOCUMENTOS\Takt\Clientes e Fornecedores\Lista_Clientes_Fornecedores_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ssoasFisicas$"/>
      <w:src r:id="rId3"/>
      <w:colDelim w:val="9"/>
      <w:type w:val="database"/>
      <w:fHdr/>
      <w:fieldMapData>
        <w:lid w:val="pt-BR"/>
      </w:fieldMapData>
      <w:fieldMapData>
        <w:type w:val="dbColumn"/>
        <w:name w:val="Cargo"/>
        <w:mappedName w:val="Título honorário"/>
        <w:column w:val="2"/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Cargo"/>
        <w:mappedName w:val="Cargo"/>
        <w:column w:val="2"/>
        <w:lid w:val="pt-BR"/>
      </w:fieldMapData>
      <w:fieldMapData>
        <w:type w:val="dbColumn"/>
        <w:name w:val="Empresa"/>
        <w:mappedName w:val="Empresa"/>
        <w:column w:val="6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Email"/>
        <w:mappedName w:val="Endereço de email"/>
        <w:column w:val="1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AB"/>
    <w:rsid w:val="00012647"/>
    <w:rsid w:val="00014893"/>
    <w:rsid w:val="000215BD"/>
    <w:rsid w:val="00031807"/>
    <w:rsid w:val="00032976"/>
    <w:rsid w:val="00032A37"/>
    <w:rsid w:val="00037EB7"/>
    <w:rsid w:val="000508D2"/>
    <w:rsid w:val="00053933"/>
    <w:rsid w:val="00056EB5"/>
    <w:rsid w:val="00061A68"/>
    <w:rsid w:val="00062D69"/>
    <w:rsid w:val="00064434"/>
    <w:rsid w:val="00065988"/>
    <w:rsid w:val="00066494"/>
    <w:rsid w:val="0006683B"/>
    <w:rsid w:val="00066D1D"/>
    <w:rsid w:val="00071B00"/>
    <w:rsid w:val="00072366"/>
    <w:rsid w:val="00072A45"/>
    <w:rsid w:val="00073ACF"/>
    <w:rsid w:val="00074EE7"/>
    <w:rsid w:val="000759BD"/>
    <w:rsid w:val="00076803"/>
    <w:rsid w:val="000813CF"/>
    <w:rsid w:val="000A2883"/>
    <w:rsid w:val="000B5266"/>
    <w:rsid w:val="000C5697"/>
    <w:rsid w:val="000C604B"/>
    <w:rsid w:val="000D5F10"/>
    <w:rsid w:val="000E53A9"/>
    <w:rsid w:val="000F36AD"/>
    <w:rsid w:val="000F58F2"/>
    <w:rsid w:val="000F7EDA"/>
    <w:rsid w:val="00105736"/>
    <w:rsid w:val="00105EA1"/>
    <w:rsid w:val="0011545C"/>
    <w:rsid w:val="00123BE2"/>
    <w:rsid w:val="001336D6"/>
    <w:rsid w:val="001478F9"/>
    <w:rsid w:val="00156751"/>
    <w:rsid w:val="00160208"/>
    <w:rsid w:val="00164251"/>
    <w:rsid w:val="00164385"/>
    <w:rsid w:val="00167DE0"/>
    <w:rsid w:val="00174E28"/>
    <w:rsid w:val="00193058"/>
    <w:rsid w:val="001A459B"/>
    <w:rsid w:val="001A4FA6"/>
    <w:rsid w:val="001A6506"/>
    <w:rsid w:val="001B2BC2"/>
    <w:rsid w:val="001B3797"/>
    <w:rsid w:val="001B7BE7"/>
    <w:rsid w:val="001C16D7"/>
    <w:rsid w:val="001C1E50"/>
    <w:rsid w:val="001C1FB0"/>
    <w:rsid w:val="001C2D07"/>
    <w:rsid w:val="001C31AD"/>
    <w:rsid w:val="001C3E1B"/>
    <w:rsid w:val="001D352F"/>
    <w:rsid w:val="001D4A3E"/>
    <w:rsid w:val="001E049A"/>
    <w:rsid w:val="001E1B03"/>
    <w:rsid w:val="001E5724"/>
    <w:rsid w:val="001E6354"/>
    <w:rsid w:val="001F42EA"/>
    <w:rsid w:val="002017AF"/>
    <w:rsid w:val="00203BAF"/>
    <w:rsid w:val="00212FA0"/>
    <w:rsid w:val="00217D9B"/>
    <w:rsid w:val="00220B42"/>
    <w:rsid w:val="00230772"/>
    <w:rsid w:val="002332EE"/>
    <w:rsid w:val="00235EE9"/>
    <w:rsid w:val="002527D0"/>
    <w:rsid w:val="00255026"/>
    <w:rsid w:val="00265D22"/>
    <w:rsid w:val="00266BF5"/>
    <w:rsid w:val="00270B26"/>
    <w:rsid w:val="00277966"/>
    <w:rsid w:val="00281201"/>
    <w:rsid w:val="00283265"/>
    <w:rsid w:val="00286FF6"/>
    <w:rsid w:val="00287FD8"/>
    <w:rsid w:val="00294DC7"/>
    <w:rsid w:val="00295B08"/>
    <w:rsid w:val="00297FEC"/>
    <w:rsid w:val="002A0035"/>
    <w:rsid w:val="002A2AF6"/>
    <w:rsid w:val="002A3AA8"/>
    <w:rsid w:val="002B07CE"/>
    <w:rsid w:val="002B5EC8"/>
    <w:rsid w:val="002C2F65"/>
    <w:rsid w:val="002D405C"/>
    <w:rsid w:val="002D7897"/>
    <w:rsid w:val="002E41C6"/>
    <w:rsid w:val="002F12F4"/>
    <w:rsid w:val="002F1FEA"/>
    <w:rsid w:val="0030073F"/>
    <w:rsid w:val="00313942"/>
    <w:rsid w:val="00314155"/>
    <w:rsid w:val="00315D26"/>
    <w:rsid w:val="003213EE"/>
    <w:rsid w:val="0032342F"/>
    <w:rsid w:val="00326291"/>
    <w:rsid w:val="00327700"/>
    <w:rsid w:val="00333D61"/>
    <w:rsid w:val="0033430B"/>
    <w:rsid w:val="00354206"/>
    <w:rsid w:val="00361039"/>
    <w:rsid w:val="00361A3F"/>
    <w:rsid w:val="003628DA"/>
    <w:rsid w:val="0036561A"/>
    <w:rsid w:val="00374432"/>
    <w:rsid w:val="003858CA"/>
    <w:rsid w:val="0039427A"/>
    <w:rsid w:val="003A4D16"/>
    <w:rsid w:val="003A67B0"/>
    <w:rsid w:val="003B2F1D"/>
    <w:rsid w:val="003B73BF"/>
    <w:rsid w:val="003C2714"/>
    <w:rsid w:val="003C3F6C"/>
    <w:rsid w:val="003D1FDA"/>
    <w:rsid w:val="003E11B7"/>
    <w:rsid w:val="003E7EFD"/>
    <w:rsid w:val="003F1960"/>
    <w:rsid w:val="003F4DC7"/>
    <w:rsid w:val="004010B9"/>
    <w:rsid w:val="004032EF"/>
    <w:rsid w:val="0041090D"/>
    <w:rsid w:val="00411CE6"/>
    <w:rsid w:val="00424FE6"/>
    <w:rsid w:val="00437242"/>
    <w:rsid w:val="00445B1C"/>
    <w:rsid w:val="00445BB0"/>
    <w:rsid w:val="00447290"/>
    <w:rsid w:val="00456FF2"/>
    <w:rsid w:val="0046280D"/>
    <w:rsid w:val="004702C0"/>
    <w:rsid w:val="00474921"/>
    <w:rsid w:val="00492EDA"/>
    <w:rsid w:val="00496CB0"/>
    <w:rsid w:val="00497A4D"/>
    <w:rsid w:val="004A2661"/>
    <w:rsid w:val="004A4100"/>
    <w:rsid w:val="004A541F"/>
    <w:rsid w:val="004A711E"/>
    <w:rsid w:val="004A715B"/>
    <w:rsid w:val="004B6A89"/>
    <w:rsid w:val="004C25B5"/>
    <w:rsid w:val="004C60D4"/>
    <w:rsid w:val="004D0B58"/>
    <w:rsid w:val="004E6811"/>
    <w:rsid w:val="004E7DA9"/>
    <w:rsid w:val="004F580A"/>
    <w:rsid w:val="005106E4"/>
    <w:rsid w:val="00510FB2"/>
    <w:rsid w:val="0051155C"/>
    <w:rsid w:val="00511F58"/>
    <w:rsid w:val="00513C24"/>
    <w:rsid w:val="00515F56"/>
    <w:rsid w:val="00521121"/>
    <w:rsid w:val="0052197B"/>
    <w:rsid w:val="00522F07"/>
    <w:rsid w:val="00523258"/>
    <w:rsid w:val="00523418"/>
    <w:rsid w:val="005240DA"/>
    <w:rsid w:val="00534826"/>
    <w:rsid w:val="00540028"/>
    <w:rsid w:val="00550A89"/>
    <w:rsid w:val="005529FA"/>
    <w:rsid w:val="00554069"/>
    <w:rsid w:val="00561746"/>
    <w:rsid w:val="00564D6D"/>
    <w:rsid w:val="00564F19"/>
    <w:rsid w:val="00581D10"/>
    <w:rsid w:val="005949B2"/>
    <w:rsid w:val="005978AF"/>
    <w:rsid w:val="005A4E4B"/>
    <w:rsid w:val="005A701E"/>
    <w:rsid w:val="005B0C28"/>
    <w:rsid w:val="005B0D13"/>
    <w:rsid w:val="005B1B78"/>
    <w:rsid w:val="005B4607"/>
    <w:rsid w:val="005C52D5"/>
    <w:rsid w:val="005E2D21"/>
    <w:rsid w:val="005F3CD5"/>
    <w:rsid w:val="0060649B"/>
    <w:rsid w:val="0061317C"/>
    <w:rsid w:val="00613BBD"/>
    <w:rsid w:val="00621080"/>
    <w:rsid w:val="00624E4C"/>
    <w:rsid w:val="0062538A"/>
    <w:rsid w:val="00625E0F"/>
    <w:rsid w:val="00632521"/>
    <w:rsid w:val="00632C2D"/>
    <w:rsid w:val="006354A5"/>
    <w:rsid w:val="00637B79"/>
    <w:rsid w:val="0064352B"/>
    <w:rsid w:val="00644D6B"/>
    <w:rsid w:val="00654E43"/>
    <w:rsid w:val="00656F17"/>
    <w:rsid w:val="00674E27"/>
    <w:rsid w:val="00674FF1"/>
    <w:rsid w:val="00680021"/>
    <w:rsid w:val="00680221"/>
    <w:rsid w:val="0068135E"/>
    <w:rsid w:val="00681401"/>
    <w:rsid w:val="00684FF8"/>
    <w:rsid w:val="006870DE"/>
    <w:rsid w:val="00692616"/>
    <w:rsid w:val="00694CEB"/>
    <w:rsid w:val="00695FAE"/>
    <w:rsid w:val="006A245F"/>
    <w:rsid w:val="006A34C9"/>
    <w:rsid w:val="006A5AB8"/>
    <w:rsid w:val="006A5BAE"/>
    <w:rsid w:val="006B3EB8"/>
    <w:rsid w:val="006B7B3D"/>
    <w:rsid w:val="006C0D55"/>
    <w:rsid w:val="006C6235"/>
    <w:rsid w:val="006E00E6"/>
    <w:rsid w:val="006E046D"/>
    <w:rsid w:val="006E74E4"/>
    <w:rsid w:val="006F0849"/>
    <w:rsid w:val="006F2CD6"/>
    <w:rsid w:val="00714174"/>
    <w:rsid w:val="00716F4F"/>
    <w:rsid w:val="00721657"/>
    <w:rsid w:val="00725518"/>
    <w:rsid w:val="00725EE5"/>
    <w:rsid w:val="00733A52"/>
    <w:rsid w:val="0073479B"/>
    <w:rsid w:val="00740A49"/>
    <w:rsid w:val="00746116"/>
    <w:rsid w:val="0075580B"/>
    <w:rsid w:val="00770A0D"/>
    <w:rsid w:val="00775B06"/>
    <w:rsid w:val="00782E1A"/>
    <w:rsid w:val="007867A9"/>
    <w:rsid w:val="00786AAD"/>
    <w:rsid w:val="00786FC4"/>
    <w:rsid w:val="00796CA9"/>
    <w:rsid w:val="007A60FA"/>
    <w:rsid w:val="007A71E2"/>
    <w:rsid w:val="007A78A4"/>
    <w:rsid w:val="007C0673"/>
    <w:rsid w:val="007C346B"/>
    <w:rsid w:val="007D07F8"/>
    <w:rsid w:val="007E1DC7"/>
    <w:rsid w:val="007E639A"/>
    <w:rsid w:val="007F1FAE"/>
    <w:rsid w:val="007F204A"/>
    <w:rsid w:val="00800729"/>
    <w:rsid w:val="008012F5"/>
    <w:rsid w:val="00813481"/>
    <w:rsid w:val="0081484D"/>
    <w:rsid w:val="00815B3E"/>
    <w:rsid w:val="00816D5E"/>
    <w:rsid w:val="00820616"/>
    <w:rsid w:val="008221A1"/>
    <w:rsid w:val="0082378B"/>
    <w:rsid w:val="00824ADB"/>
    <w:rsid w:val="00831F09"/>
    <w:rsid w:val="00853E53"/>
    <w:rsid w:val="008549B3"/>
    <w:rsid w:val="008654D1"/>
    <w:rsid w:val="0087120A"/>
    <w:rsid w:val="00875CB8"/>
    <w:rsid w:val="0089018D"/>
    <w:rsid w:val="0089146C"/>
    <w:rsid w:val="00894FE4"/>
    <w:rsid w:val="008B3C12"/>
    <w:rsid w:val="008B40C5"/>
    <w:rsid w:val="008C0E55"/>
    <w:rsid w:val="008C1F78"/>
    <w:rsid w:val="008C46F1"/>
    <w:rsid w:val="008C7450"/>
    <w:rsid w:val="008D1DEB"/>
    <w:rsid w:val="008E0F7E"/>
    <w:rsid w:val="008E5898"/>
    <w:rsid w:val="008F192F"/>
    <w:rsid w:val="008F4021"/>
    <w:rsid w:val="009032C3"/>
    <w:rsid w:val="00903AA7"/>
    <w:rsid w:val="009048FC"/>
    <w:rsid w:val="0090638F"/>
    <w:rsid w:val="009066E5"/>
    <w:rsid w:val="009133E9"/>
    <w:rsid w:val="0092282B"/>
    <w:rsid w:val="00923404"/>
    <w:rsid w:val="00925137"/>
    <w:rsid w:val="00935DFC"/>
    <w:rsid w:val="0093780D"/>
    <w:rsid w:val="00947A55"/>
    <w:rsid w:val="00950D08"/>
    <w:rsid w:val="009907F8"/>
    <w:rsid w:val="00993E3D"/>
    <w:rsid w:val="00995637"/>
    <w:rsid w:val="009A3844"/>
    <w:rsid w:val="009A4317"/>
    <w:rsid w:val="009B004C"/>
    <w:rsid w:val="009B0CB1"/>
    <w:rsid w:val="009B17F1"/>
    <w:rsid w:val="009B734C"/>
    <w:rsid w:val="009C4370"/>
    <w:rsid w:val="009D46C8"/>
    <w:rsid w:val="009E33D8"/>
    <w:rsid w:val="009E3DA1"/>
    <w:rsid w:val="009E51C3"/>
    <w:rsid w:val="009F3D5E"/>
    <w:rsid w:val="00A010EA"/>
    <w:rsid w:val="00A02770"/>
    <w:rsid w:val="00A0313E"/>
    <w:rsid w:val="00A03EE1"/>
    <w:rsid w:val="00A2610F"/>
    <w:rsid w:val="00A279E8"/>
    <w:rsid w:val="00A31FE0"/>
    <w:rsid w:val="00A40A00"/>
    <w:rsid w:val="00A418FD"/>
    <w:rsid w:val="00A469DF"/>
    <w:rsid w:val="00A62C7D"/>
    <w:rsid w:val="00A63D78"/>
    <w:rsid w:val="00A64886"/>
    <w:rsid w:val="00A64DAF"/>
    <w:rsid w:val="00A73393"/>
    <w:rsid w:val="00A759A5"/>
    <w:rsid w:val="00A83585"/>
    <w:rsid w:val="00A849AE"/>
    <w:rsid w:val="00A93773"/>
    <w:rsid w:val="00A95E85"/>
    <w:rsid w:val="00A95FBC"/>
    <w:rsid w:val="00A97977"/>
    <w:rsid w:val="00AA3B4E"/>
    <w:rsid w:val="00AA7308"/>
    <w:rsid w:val="00AC0D7F"/>
    <w:rsid w:val="00AC171C"/>
    <w:rsid w:val="00AC1EEA"/>
    <w:rsid w:val="00AC77D8"/>
    <w:rsid w:val="00AD723F"/>
    <w:rsid w:val="00AE1779"/>
    <w:rsid w:val="00AE1AC0"/>
    <w:rsid w:val="00AE23F8"/>
    <w:rsid w:val="00AF2883"/>
    <w:rsid w:val="00AF6A54"/>
    <w:rsid w:val="00AF6BC5"/>
    <w:rsid w:val="00B066A2"/>
    <w:rsid w:val="00B14C92"/>
    <w:rsid w:val="00B27A45"/>
    <w:rsid w:val="00B312DE"/>
    <w:rsid w:val="00B352E9"/>
    <w:rsid w:val="00B46AFF"/>
    <w:rsid w:val="00B60CD3"/>
    <w:rsid w:val="00B66BC4"/>
    <w:rsid w:val="00B713EE"/>
    <w:rsid w:val="00B830E6"/>
    <w:rsid w:val="00B95418"/>
    <w:rsid w:val="00BA1290"/>
    <w:rsid w:val="00BA5691"/>
    <w:rsid w:val="00BA653E"/>
    <w:rsid w:val="00BA6AA3"/>
    <w:rsid w:val="00BA7F66"/>
    <w:rsid w:val="00BB1AD6"/>
    <w:rsid w:val="00BB597D"/>
    <w:rsid w:val="00BB7720"/>
    <w:rsid w:val="00BC66A4"/>
    <w:rsid w:val="00BD3D1E"/>
    <w:rsid w:val="00BE59B2"/>
    <w:rsid w:val="00BE74FA"/>
    <w:rsid w:val="00BF58D6"/>
    <w:rsid w:val="00C023FE"/>
    <w:rsid w:val="00C04097"/>
    <w:rsid w:val="00C0429A"/>
    <w:rsid w:val="00C252DE"/>
    <w:rsid w:val="00C259F2"/>
    <w:rsid w:val="00C26902"/>
    <w:rsid w:val="00C27A29"/>
    <w:rsid w:val="00C37DAE"/>
    <w:rsid w:val="00C47A06"/>
    <w:rsid w:val="00C52C4C"/>
    <w:rsid w:val="00C63D7E"/>
    <w:rsid w:val="00C65E2C"/>
    <w:rsid w:val="00C70D1D"/>
    <w:rsid w:val="00C74C84"/>
    <w:rsid w:val="00C87BF1"/>
    <w:rsid w:val="00C93AA7"/>
    <w:rsid w:val="00CA13CC"/>
    <w:rsid w:val="00CA3B97"/>
    <w:rsid w:val="00CB6312"/>
    <w:rsid w:val="00CC2F90"/>
    <w:rsid w:val="00CD3E4F"/>
    <w:rsid w:val="00CD67E7"/>
    <w:rsid w:val="00CE046D"/>
    <w:rsid w:val="00CF7E41"/>
    <w:rsid w:val="00D02F25"/>
    <w:rsid w:val="00D0317F"/>
    <w:rsid w:val="00D04151"/>
    <w:rsid w:val="00D0460F"/>
    <w:rsid w:val="00D13100"/>
    <w:rsid w:val="00D138D3"/>
    <w:rsid w:val="00D16E5E"/>
    <w:rsid w:val="00D23073"/>
    <w:rsid w:val="00D25C5F"/>
    <w:rsid w:val="00D3069B"/>
    <w:rsid w:val="00D328D1"/>
    <w:rsid w:val="00D43BC9"/>
    <w:rsid w:val="00D45B73"/>
    <w:rsid w:val="00D47884"/>
    <w:rsid w:val="00D50AD8"/>
    <w:rsid w:val="00D540B6"/>
    <w:rsid w:val="00D56747"/>
    <w:rsid w:val="00D57C00"/>
    <w:rsid w:val="00D636D9"/>
    <w:rsid w:val="00D710B3"/>
    <w:rsid w:val="00D74815"/>
    <w:rsid w:val="00D820C2"/>
    <w:rsid w:val="00D91468"/>
    <w:rsid w:val="00D9307D"/>
    <w:rsid w:val="00D9559F"/>
    <w:rsid w:val="00DA44B3"/>
    <w:rsid w:val="00DB0E2F"/>
    <w:rsid w:val="00DB128B"/>
    <w:rsid w:val="00DB3999"/>
    <w:rsid w:val="00DB4136"/>
    <w:rsid w:val="00DB578D"/>
    <w:rsid w:val="00DB5919"/>
    <w:rsid w:val="00DB72FD"/>
    <w:rsid w:val="00DB7413"/>
    <w:rsid w:val="00DB7561"/>
    <w:rsid w:val="00DE3331"/>
    <w:rsid w:val="00DE68D3"/>
    <w:rsid w:val="00DF2088"/>
    <w:rsid w:val="00DF36A0"/>
    <w:rsid w:val="00DF621E"/>
    <w:rsid w:val="00E136B8"/>
    <w:rsid w:val="00E16DA0"/>
    <w:rsid w:val="00E21AF7"/>
    <w:rsid w:val="00E31CB7"/>
    <w:rsid w:val="00E44304"/>
    <w:rsid w:val="00E463FE"/>
    <w:rsid w:val="00E4761B"/>
    <w:rsid w:val="00E528A0"/>
    <w:rsid w:val="00E54071"/>
    <w:rsid w:val="00E54B14"/>
    <w:rsid w:val="00E56FA6"/>
    <w:rsid w:val="00E622AB"/>
    <w:rsid w:val="00E651EA"/>
    <w:rsid w:val="00E72BB1"/>
    <w:rsid w:val="00E739E3"/>
    <w:rsid w:val="00E73C4A"/>
    <w:rsid w:val="00E74B7B"/>
    <w:rsid w:val="00E80335"/>
    <w:rsid w:val="00E81637"/>
    <w:rsid w:val="00E820F4"/>
    <w:rsid w:val="00E85D53"/>
    <w:rsid w:val="00E8740A"/>
    <w:rsid w:val="00E91F03"/>
    <w:rsid w:val="00E9484B"/>
    <w:rsid w:val="00EA3D24"/>
    <w:rsid w:val="00EB3A18"/>
    <w:rsid w:val="00EC21CF"/>
    <w:rsid w:val="00EC3503"/>
    <w:rsid w:val="00EC7BFB"/>
    <w:rsid w:val="00EE3908"/>
    <w:rsid w:val="00EE4A3F"/>
    <w:rsid w:val="00EE703E"/>
    <w:rsid w:val="00EF7DF2"/>
    <w:rsid w:val="00F03883"/>
    <w:rsid w:val="00F03967"/>
    <w:rsid w:val="00F06858"/>
    <w:rsid w:val="00F07910"/>
    <w:rsid w:val="00F11C27"/>
    <w:rsid w:val="00F13324"/>
    <w:rsid w:val="00F148BF"/>
    <w:rsid w:val="00F159F5"/>
    <w:rsid w:val="00F15DC8"/>
    <w:rsid w:val="00F17521"/>
    <w:rsid w:val="00F21037"/>
    <w:rsid w:val="00F224EA"/>
    <w:rsid w:val="00F23C93"/>
    <w:rsid w:val="00F253A7"/>
    <w:rsid w:val="00F257AB"/>
    <w:rsid w:val="00F2749F"/>
    <w:rsid w:val="00F33818"/>
    <w:rsid w:val="00F40014"/>
    <w:rsid w:val="00F40FD9"/>
    <w:rsid w:val="00F47757"/>
    <w:rsid w:val="00F47A8F"/>
    <w:rsid w:val="00F50B89"/>
    <w:rsid w:val="00F51789"/>
    <w:rsid w:val="00F67992"/>
    <w:rsid w:val="00F71BA3"/>
    <w:rsid w:val="00F741A5"/>
    <w:rsid w:val="00F7744D"/>
    <w:rsid w:val="00F776A5"/>
    <w:rsid w:val="00F96450"/>
    <w:rsid w:val="00FA55F9"/>
    <w:rsid w:val="00FA7C17"/>
    <w:rsid w:val="00FD0E09"/>
    <w:rsid w:val="00FE10BB"/>
    <w:rsid w:val="00FE26B7"/>
    <w:rsid w:val="00FE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CA775C"/>
  <w15:docId w15:val="{FC39ACFC-C810-42AF-BE93-9A6237A6A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33818"/>
  </w:style>
  <w:style w:type="paragraph" w:styleId="Ttulo1">
    <w:name w:val="heading 1"/>
    <w:basedOn w:val="Normal"/>
    <w:next w:val="Normal"/>
    <w:link w:val="Ttulo1Char"/>
    <w:uiPriority w:val="9"/>
    <w:rsid w:val="00B66B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arcadProposta">
    <w:name w:val="MarcadProposta"/>
    <w:basedOn w:val="NormalProposta"/>
    <w:link w:val="MarcadPropostaChar"/>
    <w:qFormat/>
    <w:rsid w:val="000508D2"/>
    <w:pPr>
      <w:numPr>
        <w:numId w:val="2"/>
      </w:numPr>
      <w:spacing w:after="40" w:line="240" w:lineRule="auto"/>
      <w:ind w:left="1570" w:hanging="357"/>
    </w:pPr>
    <w:rPr>
      <w:rFonts w:asciiTheme="minorHAnsi" w:hAnsiTheme="minorHAnsi"/>
    </w:rPr>
  </w:style>
  <w:style w:type="paragraph" w:customStyle="1" w:styleId="TITPROP2">
    <w:name w:val="TITPROP2"/>
    <w:basedOn w:val="TitProp1"/>
    <w:link w:val="TITPROP2Char"/>
    <w:qFormat/>
    <w:rsid w:val="00B66BC4"/>
    <w:pPr>
      <w:numPr>
        <w:ilvl w:val="1"/>
      </w:numPr>
      <w:pBdr>
        <w:bottom w:val="single" w:sz="4" w:space="1" w:color="auto"/>
      </w:pBdr>
      <w:ind w:left="1134" w:hanging="567"/>
    </w:pPr>
    <w:rPr>
      <w:sz w:val="28"/>
    </w:rPr>
  </w:style>
  <w:style w:type="character" w:customStyle="1" w:styleId="MarcadPropostaChar">
    <w:name w:val="MarcadProposta Char"/>
    <w:basedOn w:val="NormalPropostaChar"/>
    <w:link w:val="MarcadProposta"/>
    <w:rsid w:val="000508D2"/>
    <w:rPr>
      <w:rFonts w:ascii="Calibri" w:hAnsi="Calibri"/>
      <w:b w:val="0"/>
      <w:caps w:val="0"/>
      <w:sz w:val="24"/>
      <w:szCs w:val="24"/>
    </w:rPr>
  </w:style>
  <w:style w:type="paragraph" w:customStyle="1" w:styleId="TITPROP3">
    <w:name w:val="TITPROP3"/>
    <w:basedOn w:val="TITPROP2"/>
    <w:link w:val="TITPROP3Char"/>
    <w:qFormat/>
    <w:rsid w:val="00B66BC4"/>
    <w:pPr>
      <w:numPr>
        <w:ilvl w:val="2"/>
      </w:numPr>
      <w:pBdr>
        <w:bottom w:val="none" w:sz="0" w:space="0" w:color="auto"/>
      </w:pBdr>
      <w:ind w:left="1701" w:hanging="850"/>
    </w:pPr>
    <w:rPr>
      <w:b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830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30E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99"/>
    <w:rsid w:val="00B830E6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PROP2Char">
    <w:name w:val="TITPROP2 Char"/>
    <w:basedOn w:val="TitProp1Char"/>
    <w:link w:val="TITPROP2"/>
    <w:rsid w:val="00B66BC4"/>
    <w:rPr>
      <w:b/>
      <w:caps/>
      <w:sz w:val="28"/>
      <w:szCs w:val="32"/>
    </w:rPr>
  </w:style>
  <w:style w:type="character" w:styleId="Hyperlink">
    <w:name w:val="Hyperlink"/>
    <w:basedOn w:val="Fontepargpadro"/>
    <w:uiPriority w:val="99"/>
    <w:unhideWhenUsed/>
    <w:rsid w:val="00515F56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A653E"/>
    <w:pPr>
      <w:ind w:left="720"/>
      <w:contextualSpacing/>
    </w:pPr>
  </w:style>
  <w:style w:type="paragraph" w:customStyle="1" w:styleId="TitProp1">
    <w:name w:val="TitProp1"/>
    <w:basedOn w:val="Normal"/>
    <w:link w:val="TitProp1Char"/>
    <w:qFormat/>
    <w:rsid w:val="00B66BC4"/>
    <w:pPr>
      <w:numPr>
        <w:numId w:val="3"/>
      </w:numPr>
      <w:pBdr>
        <w:bottom w:val="double" w:sz="6" w:space="1" w:color="auto"/>
      </w:pBdr>
      <w:spacing w:after="40"/>
      <w:ind w:left="426" w:hanging="426"/>
      <w:outlineLvl w:val="0"/>
    </w:pPr>
    <w:rPr>
      <w:b/>
      <w:caps/>
      <w:sz w:val="32"/>
      <w:szCs w:val="32"/>
    </w:rPr>
  </w:style>
  <w:style w:type="paragraph" w:customStyle="1" w:styleId="NormalProposta">
    <w:name w:val="NormalProposta"/>
    <w:link w:val="NormalPropostaChar"/>
    <w:qFormat/>
    <w:rsid w:val="00E91F03"/>
    <w:pPr>
      <w:ind w:firstLine="851"/>
      <w:jc w:val="both"/>
    </w:pPr>
    <w:rPr>
      <w:rFonts w:ascii="Calibri" w:hAnsi="Calibri"/>
      <w:sz w:val="24"/>
      <w:szCs w:val="24"/>
    </w:rPr>
  </w:style>
  <w:style w:type="character" w:customStyle="1" w:styleId="TitProp1Char">
    <w:name w:val="TitProp1 Char"/>
    <w:basedOn w:val="Fontepargpadro"/>
    <w:link w:val="TitProp1"/>
    <w:rsid w:val="00B66BC4"/>
    <w:rPr>
      <w:b/>
      <w:caps/>
      <w:sz w:val="32"/>
      <w:szCs w:val="32"/>
    </w:rPr>
  </w:style>
  <w:style w:type="paragraph" w:customStyle="1" w:styleId="NormalDestacado">
    <w:name w:val="NormalDestacado"/>
    <w:basedOn w:val="NormalProposta"/>
    <w:link w:val="NormalDestacadoChar"/>
    <w:qFormat/>
    <w:rsid w:val="00E91F03"/>
    <w:rPr>
      <w:b/>
    </w:rPr>
  </w:style>
  <w:style w:type="character" w:customStyle="1" w:styleId="NormalPropostaChar">
    <w:name w:val="NormalProposta Char"/>
    <w:basedOn w:val="TitProp1Char"/>
    <w:link w:val="NormalProposta"/>
    <w:rsid w:val="00E91F03"/>
    <w:rPr>
      <w:rFonts w:ascii="Calibri" w:hAnsi="Calibri"/>
      <w:b w:val="0"/>
      <w:caps w:val="0"/>
      <w:sz w:val="24"/>
      <w:szCs w:val="24"/>
    </w:rPr>
  </w:style>
  <w:style w:type="character" w:customStyle="1" w:styleId="TITPROP3Char">
    <w:name w:val="TITPROP3 Char"/>
    <w:basedOn w:val="TITPROP2Char"/>
    <w:link w:val="TITPROP3"/>
    <w:rsid w:val="00B66BC4"/>
    <w:rPr>
      <w:b w:val="0"/>
      <w:caps/>
      <w:sz w:val="28"/>
      <w:szCs w:val="32"/>
    </w:rPr>
  </w:style>
  <w:style w:type="character" w:customStyle="1" w:styleId="NormalDestacadoChar">
    <w:name w:val="NormalDestacado Char"/>
    <w:basedOn w:val="NormalPropostaChar"/>
    <w:link w:val="NormalDestacado"/>
    <w:rsid w:val="00E91F03"/>
    <w:rPr>
      <w:rFonts w:ascii="Calibri" w:hAnsi="Calibri"/>
      <w:b/>
      <w:caps w:val="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B66B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B66BC4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287FD8"/>
    <w:pPr>
      <w:tabs>
        <w:tab w:val="left" w:pos="709"/>
        <w:tab w:val="right" w:leader="dot" w:pos="9071"/>
      </w:tabs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qFormat/>
    <w:rsid w:val="00D540B6"/>
    <w:pPr>
      <w:tabs>
        <w:tab w:val="left" w:pos="1701"/>
        <w:tab w:val="right" w:leader="dot" w:pos="9639"/>
      </w:tabs>
      <w:spacing w:after="100"/>
      <w:ind w:left="1134"/>
    </w:p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F47A8F"/>
    <w:pPr>
      <w:spacing w:after="100"/>
      <w:ind w:left="220"/>
    </w:pPr>
    <w:rPr>
      <w:rFonts w:eastAsiaTheme="minorEastAsia"/>
      <w:lang w:eastAsia="pt-BR"/>
    </w:rPr>
  </w:style>
  <w:style w:type="paragraph" w:customStyle="1" w:styleId="DestacadoGrade">
    <w:name w:val="DestacadoGrade"/>
    <w:basedOn w:val="NormalDestacado"/>
    <w:link w:val="DestacadoGradeChar"/>
    <w:qFormat/>
    <w:rsid w:val="0046280D"/>
    <w:pPr>
      <w:spacing w:after="0" w:line="240" w:lineRule="auto"/>
      <w:ind w:firstLine="0"/>
      <w:jc w:val="center"/>
    </w:pPr>
    <w:rPr>
      <w:spacing w:val="1"/>
    </w:rPr>
  </w:style>
  <w:style w:type="character" w:customStyle="1" w:styleId="DestacadoGradeChar">
    <w:name w:val="DestacadoGrade Char"/>
    <w:basedOn w:val="NormalDestacadoChar"/>
    <w:link w:val="DestacadoGrade"/>
    <w:rsid w:val="0046280D"/>
    <w:rPr>
      <w:rFonts w:ascii="Calibri" w:hAnsi="Calibri"/>
      <w:b/>
      <w:caps w:val="0"/>
      <w:spacing w:val="1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7E1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E1DC7"/>
  </w:style>
  <w:style w:type="paragraph" w:styleId="Rodap">
    <w:name w:val="footer"/>
    <w:basedOn w:val="Normal"/>
    <w:link w:val="RodapChar"/>
    <w:uiPriority w:val="99"/>
    <w:unhideWhenUsed/>
    <w:rsid w:val="007E1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E1DC7"/>
  </w:style>
  <w:style w:type="paragraph" w:customStyle="1" w:styleId="NormalGrade">
    <w:name w:val="NormalGrade"/>
    <w:basedOn w:val="NormalProposta"/>
    <w:link w:val="NormalGradeChar"/>
    <w:qFormat/>
    <w:rsid w:val="000A2883"/>
    <w:pPr>
      <w:spacing w:after="0" w:line="240" w:lineRule="auto"/>
      <w:ind w:firstLine="0"/>
    </w:pPr>
  </w:style>
  <w:style w:type="character" w:customStyle="1" w:styleId="NormalGradeChar">
    <w:name w:val="NormalGrade Char"/>
    <w:basedOn w:val="NormalPropostaChar"/>
    <w:link w:val="NormalGrade"/>
    <w:rsid w:val="000A2883"/>
    <w:rPr>
      <w:rFonts w:ascii="Calibri" w:hAnsi="Calibri"/>
      <w:b w:val="0"/>
      <w:caps w:val="0"/>
      <w:sz w:val="24"/>
      <w:szCs w:val="24"/>
    </w:rPr>
  </w:style>
  <w:style w:type="paragraph" w:customStyle="1" w:styleId="Full-Textocomparagrafo">
    <w:name w:val="Full - Texto com paragrafo"/>
    <w:basedOn w:val="Normal"/>
    <w:rsid w:val="005E2D21"/>
    <w:pPr>
      <w:spacing w:after="0" w:line="240" w:lineRule="auto"/>
      <w:ind w:firstLine="709"/>
      <w:jc w:val="both"/>
    </w:pPr>
    <w:rPr>
      <w:rFonts w:ascii="Arial" w:eastAsia="Times New Roman" w:hAnsi="Arial" w:cs="Arial"/>
      <w:lang w:eastAsia="pt-BR"/>
    </w:rPr>
  </w:style>
  <w:style w:type="table" w:styleId="Tabelacontempornea">
    <w:name w:val="Table Contemporary"/>
    <w:basedOn w:val="Tabelanormal"/>
    <w:semiHidden/>
    <w:unhideWhenUsed/>
    <w:rsid w:val="005E2D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Default">
    <w:name w:val="Default"/>
    <w:rsid w:val="00853E53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color w:val="000000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AC77D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3E7EFD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istiano.stoski@taktcontrol.com.b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D:\OneDrive%20-%20Takt\Administrativo\DOCUMENTOS\Takt\Clientes%20e%20Fornecedores\Lista_Clientes_Fornecedores_.xlsx" TargetMode="External"/><Relationship Id="rId2" Type="http://schemas.openxmlformats.org/officeDocument/2006/relationships/mailMergeSource" Target="file:///D:\OneDrive%20-%20Takt\Administrativo\DOCUMENTOS\Takt\Clientes%20e%20Fornecedores\Lista_Clientes_Fornecedores_.xlsx" TargetMode="External"/><Relationship Id="rId1" Type="http://schemas.openxmlformats.org/officeDocument/2006/relationships/attachedTemplate" Target="file:///P:\TaktControl\Documentos_Padrao\ModeloProposta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D8B8D3-B5DA-4655-886B-7C95C81B0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ModeloProposta.dotx</Template>
  <TotalTime>131</TotalTime>
  <Pages>9</Pages>
  <Words>1520</Words>
  <Characters>8208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</dc:creator>
  <cp:lastModifiedBy>Cristiano Stoski</cp:lastModifiedBy>
  <cp:revision>31</cp:revision>
  <cp:lastPrinted>2020-10-20T14:52:00Z</cp:lastPrinted>
  <dcterms:created xsi:type="dcterms:W3CDTF">2021-05-11T02:56:00Z</dcterms:created>
  <dcterms:modified xsi:type="dcterms:W3CDTF">2025-05-01T23:14:00Z</dcterms:modified>
</cp:coreProperties>
</file>