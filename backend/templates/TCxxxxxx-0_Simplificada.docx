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C74D5" w14:textId="15FE262F" w:rsidR="008610D4" w:rsidRPr="008610D4" w:rsidRDefault="00E52808" w:rsidP="008610D4">
      <w:pPr>
        <w:pStyle w:val="NormalProposta"/>
        <w:tabs>
          <w:tab w:val="right" w:pos="10915"/>
        </w:tabs>
        <w:ind w:firstLine="0"/>
        <w:jc w:val="left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PROPOSTA </w:t>
      </w:r>
      <w:r w:rsidR="00C7428F">
        <w:rPr>
          <w:b/>
          <w:bCs/>
          <w:sz w:val="34"/>
          <w:szCs w:val="34"/>
        </w:rPr>
        <w:t>COMERCIAL</w:t>
      </w:r>
      <w:r>
        <w:rPr>
          <w:b/>
          <w:bCs/>
          <w:sz w:val="34"/>
          <w:szCs w:val="34"/>
        </w:rPr>
        <w:tab/>
        <w:t>Nº TC</w:t>
      </w:r>
      <w:r w:rsidR="00C0496C">
        <w:rPr>
          <w:b/>
          <w:bCs/>
          <w:sz w:val="34"/>
          <w:szCs w:val="34"/>
        </w:rPr>
        <w:t>2</w:t>
      </w:r>
      <w:r w:rsidR="006C15FB">
        <w:rPr>
          <w:b/>
          <w:bCs/>
          <w:sz w:val="34"/>
          <w:szCs w:val="34"/>
        </w:rPr>
        <w:t>5xx001</w:t>
      </w:r>
      <w:r>
        <w:rPr>
          <w:b/>
          <w:bCs/>
          <w:sz w:val="34"/>
          <w:szCs w:val="34"/>
        </w:rPr>
        <w:t>-0</w:t>
      </w:r>
    </w:p>
    <w:tbl>
      <w:tblPr>
        <w:tblStyle w:val="Tabelacomgrade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12"/>
        <w:gridCol w:w="5236"/>
        <w:gridCol w:w="1230"/>
        <w:gridCol w:w="2727"/>
      </w:tblGrid>
      <w:tr w:rsidR="00C7428F" w14:paraId="1BEA3187" w14:textId="77777777" w:rsidTr="00C7428F">
        <w:tc>
          <w:tcPr>
            <w:tcW w:w="1529" w:type="dxa"/>
            <w:tcBorders>
              <w:bottom w:val="single" w:sz="4" w:space="0" w:color="BFBFBF" w:themeColor="background1" w:themeShade="BF"/>
              <w:right w:val="nil"/>
            </w:tcBorders>
          </w:tcPr>
          <w:p w14:paraId="647BC422" w14:textId="3CE2246C" w:rsidR="00C7428F" w:rsidRPr="00B54181" w:rsidRDefault="00C7428F" w:rsidP="00C7428F">
            <w:pPr>
              <w:pStyle w:val="NormalProposta"/>
              <w:tabs>
                <w:tab w:val="right" w:pos="10915"/>
              </w:tabs>
              <w:ind w:firstLine="0"/>
              <w:jc w:val="right"/>
              <w:rPr>
                <w:bCs/>
              </w:rPr>
            </w:pPr>
            <w:r w:rsidRPr="00B54181">
              <w:rPr>
                <w:bCs/>
              </w:rPr>
              <w:t>Empresa:</w:t>
            </w:r>
          </w:p>
        </w:tc>
        <w:tc>
          <w:tcPr>
            <w:tcW w:w="9526" w:type="dxa"/>
            <w:gridSpan w:val="3"/>
            <w:tcBorders>
              <w:left w:val="nil"/>
              <w:bottom w:val="single" w:sz="4" w:space="0" w:color="BFBFBF" w:themeColor="background1" w:themeShade="BF"/>
            </w:tcBorders>
            <w:vAlign w:val="bottom"/>
          </w:tcPr>
          <w:p w14:paraId="7B2029A2" w14:textId="55FD1E8B" w:rsidR="00C7428F" w:rsidRPr="00C7428F" w:rsidRDefault="00FC3F5D" w:rsidP="00C7428F">
            <w:pPr>
              <w:pStyle w:val="NormalProposta"/>
              <w:tabs>
                <w:tab w:val="right" w:pos="10915"/>
              </w:tabs>
              <w:ind w:firstLine="0"/>
              <w:jc w:val="lef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fldChar w:fldCharType="begin"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instrText xml:space="preserve"> MERGEFIELD Empresa </w:instrTex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fldChar w:fldCharType="separate"/>
            </w:r>
            <w:r w:rsidR="00715755">
              <w:rPr>
                <w:rFonts w:ascii="Courier New" w:hAnsi="Courier New" w:cs="Courier New"/>
                <w:bCs/>
                <w:noProof/>
                <w:sz w:val="22"/>
                <w:szCs w:val="22"/>
              </w:rPr>
              <w:t>«Empresa»</w: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fldChar w:fldCharType="end"/>
            </w:r>
          </w:p>
        </w:tc>
      </w:tr>
      <w:tr w:rsidR="00FC3F5D" w14:paraId="55A0926F" w14:textId="77777777" w:rsidTr="00C7428F">
        <w:tc>
          <w:tcPr>
            <w:tcW w:w="1529" w:type="dxa"/>
            <w:tcBorders>
              <w:right w:val="nil"/>
            </w:tcBorders>
          </w:tcPr>
          <w:p w14:paraId="027ABD52" w14:textId="4A9C27DD" w:rsidR="00C7428F" w:rsidRPr="00B54181" w:rsidRDefault="00C7428F" w:rsidP="00C7428F">
            <w:pPr>
              <w:pStyle w:val="NormalProposta"/>
              <w:tabs>
                <w:tab w:val="right" w:pos="10915"/>
              </w:tabs>
              <w:ind w:firstLine="0"/>
              <w:jc w:val="right"/>
              <w:rPr>
                <w:bCs/>
              </w:rPr>
            </w:pPr>
            <w:r w:rsidRPr="00B54181">
              <w:rPr>
                <w:bCs/>
              </w:rPr>
              <w:t>Contato:</w:t>
            </w:r>
          </w:p>
        </w:tc>
        <w:tc>
          <w:tcPr>
            <w:tcW w:w="5525" w:type="dxa"/>
            <w:tcBorders>
              <w:left w:val="nil"/>
              <w:right w:val="single" w:sz="4" w:space="0" w:color="BFBFBF" w:themeColor="background1" w:themeShade="BF"/>
            </w:tcBorders>
            <w:vAlign w:val="bottom"/>
          </w:tcPr>
          <w:p w14:paraId="39BDABE3" w14:textId="36AC13C5" w:rsidR="00C7428F" w:rsidRPr="00C7428F" w:rsidRDefault="00FC3F5D" w:rsidP="00C7428F">
            <w:pPr>
              <w:pStyle w:val="NormalProposta"/>
              <w:tabs>
                <w:tab w:val="right" w:pos="10915"/>
              </w:tabs>
              <w:ind w:firstLine="0"/>
              <w:jc w:val="lef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fldChar w:fldCharType="begin"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instrText xml:space="preserve"> MERGEFIELD Nome </w:instrTex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fldChar w:fldCharType="separate"/>
            </w:r>
            <w:r w:rsidR="00715755">
              <w:rPr>
                <w:rFonts w:ascii="Courier New" w:hAnsi="Courier New" w:cs="Courier New"/>
                <w:bCs/>
                <w:noProof/>
                <w:sz w:val="22"/>
                <w:szCs w:val="22"/>
              </w:rPr>
              <w:t>«Nome»</w: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1237" w:type="dxa"/>
            <w:tcBorders>
              <w:left w:val="single" w:sz="4" w:space="0" w:color="BFBFBF" w:themeColor="background1" w:themeShade="BF"/>
              <w:right w:val="nil"/>
            </w:tcBorders>
          </w:tcPr>
          <w:p w14:paraId="3C77E6AE" w14:textId="64AC7632" w:rsidR="00C7428F" w:rsidRPr="00B54181" w:rsidRDefault="00C7428F" w:rsidP="00C7428F">
            <w:pPr>
              <w:pStyle w:val="NormalProposta"/>
              <w:tabs>
                <w:tab w:val="right" w:pos="10915"/>
              </w:tabs>
              <w:ind w:firstLine="0"/>
              <w:jc w:val="right"/>
              <w:rPr>
                <w:bCs/>
              </w:rPr>
            </w:pPr>
            <w:r w:rsidRPr="00B54181">
              <w:rPr>
                <w:bCs/>
              </w:rPr>
              <w:t>Telefone:</w:t>
            </w:r>
          </w:p>
        </w:tc>
        <w:tc>
          <w:tcPr>
            <w:tcW w:w="2764" w:type="dxa"/>
            <w:tcBorders>
              <w:left w:val="nil"/>
            </w:tcBorders>
            <w:vAlign w:val="bottom"/>
          </w:tcPr>
          <w:p w14:paraId="5ED96911" w14:textId="6DEEFE48" w:rsidR="00C7428F" w:rsidRPr="00C7428F" w:rsidRDefault="00FC3F5D" w:rsidP="00C7428F">
            <w:pPr>
              <w:pStyle w:val="NormalProposta"/>
              <w:tabs>
                <w:tab w:val="right" w:pos="10915"/>
              </w:tabs>
              <w:ind w:firstLine="0"/>
              <w:jc w:val="lef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fldChar w:fldCharType="begin"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instrText xml:space="preserve"> MERGEFIELD Telefone_Fixo </w:instrTex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fldChar w:fldCharType="separate"/>
            </w:r>
            <w:r w:rsidR="00715755">
              <w:rPr>
                <w:rFonts w:ascii="Courier New" w:hAnsi="Courier New" w:cs="Courier New"/>
                <w:bCs/>
                <w:noProof/>
                <w:sz w:val="22"/>
                <w:szCs w:val="22"/>
              </w:rPr>
              <w:t>«Telefone_Fixo»</w: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fldChar w:fldCharType="end"/>
            </w:r>
          </w:p>
        </w:tc>
      </w:tr>
      <w:tr w:rsidR="00FC3F5D" w14:paraId="09577799" w14:textId="77777777" w:rsidTr="00C7428F">
        <w:tc>
          <w:tcPr>
            <w:tcW w:w="1529" w:type="dxa"/>
            <w:tcBorders>
              <w:right w:val="nil"/>
            </w:tcBorders>
          </w:tcPr>
          <w:p w14:paraId="0C1E7D53" w14:textId="07D3D559" w:rsidR="00C7428F" w:rsidRPr="00B54181" w:rsidRDefault="00AF492D" w:rsidP="00C7428F">
            <w:pPr>
              <w:pStyle w:val="NormalProposta"/>
              <w:tabs>
                <w:tab w:val="right" w:pos="10915"/>
              </w:tabs>
              <w:ind w:firstLine="0"/>
              <w:jc w:val="right"/>
              <w:rPr>
                <w:bCs/>
              </w:rPr>
            </w:pPr>
            <w:r w:rsidRPr="00B54181">
              <w:rPr>
                <w:bCs/>
              </w:rPr>
              <w:t>e-mail</w:t>
            </w:r>
            <w:r w:rsidR="00C7428F" w:rsidRPr="00B54181">
              <w:rPr>
                <w:bCs/>
              </w:rPr>
              <w:t>:</w:t>
            </w:r>
          </w:p>
        </w:tc>
        <w:tc>
          <w:tcPr>
            <w:tcW w:w="5525" w:type="dxa"/>
            <w:tcBorders>
              <w:left w:val="nil"/>
              <w:right w:val="single" w:sz="4" w:space="0" w:color="BFBFBF" w:themeColor="background1" w:themeShade="BF"/>
            </w:tcBorders>
            <w:vAlign w:val="bottom"/>
          </w:tcPr>
          <w:p w14:paraId="08BA9A32" w14:textId="1FA43117" w:rsidR="00C7428F" w:rsidRPr="00FC3F5D" w:rsidRDefault="00FC3F5D" w:rsidP="00C7428F">
            <w:pPr>
              <w:pStyle w:val="NormalProposta"/>
              <w:tabs>
                <w:tab w:val="right" w:pos="10915"/>
              </w:tabs>
              <w:ind w:firstLine="0"/>
              <w:jc w:val="left"/>
              <w:rPr>
                <w:rFonts w:ascii="Courier New" w:hAnsi="Courier New" w:cs="Courier New"/>
                <w:bCs/>
                <w:i/>
                <w:color w:val="0070C0"/>
                <w:sz w:val="22"/>
                <w:szCs w:val="22"/>
                <w:u w:val="single"/>
              </w:rPr>
            </w:pPr>
            <w:r w:rsidRPr="00FC3F5D">
              <w:rPr>
                <w:rFonts w:ascii="Courier New" w:hAnsi="Courier New" w:cs="Courier New"/>
                <w:bCs/>
                <w:i/>
                <w:color w:val="0070C0"/>
                <w:sz w:val="22"/>
                <w:szCs w:val="22"/>
                <w:u w:val="single"/>
              </w:rPr>
              <w:fldChar w:fldCharType="begin"/>
            </w:r>
            <w:r w:rsidRPr="00FC3F5D">
              <w:rPr>
                <w:rFonts w:ascii="Courier New" w:hAnsi="Courier New" w:cs="Courier New"/>
                <w:bCs/>
                <w:i/>
                <w:color w:val="0070C0"/>
                <w:sz w:val="22"/>
                <w:szCs w:val="22"/>
                <w:u w:val="single"/>
              </w:rPr>
              <w:instrText xml:space="preserve"> MERGEFIELD Email </w:instrText>
            </w:r>
            <w:r w:rsidRPr="00FC3F5D">
              <w:rPr>
                <w:rFonts w:ascii="Courier New" w:hAnsi="Courier New" w:cs="Courier New"/>
                <w:bCs/>
                <w:i/>
                <w:color w:val="0070C0"/>
                <w:sz w:val="22"/>
                <w:szCs w:val="22"/>
                <w:u w:val="single"/>
              </w:rPr>
              <w:fldChar w:fldCharType="separate"/>
            </w:r>
            <w:r w:rsidR="00715755">
              <w:rPr>
                <w:rFonts w:ascii="Courier New" w:hAnsi="Courier New" w:cs="Courier New"/>
                <w:bCs/>
                <w:i/>
                <w:noProof/>
                <w:color w:val="0070C0"/>
                <w:sz w:val="22"/>
                <w:szCs w:val="22"/>
                <w:u w:val="single"/>
              </w:rPr>
              <w:t>«Email»</w:t>
            </w:r>
            <w:r w:rsidRPr="00FC3F5D">
              <w:rPr>
                <w:rFonts w:ascii="Courier New" w:hAnsi="Courier New" w:cs="Courier New"/>
                <w:bCs/>
                <w:i/>
                <w:color w:val="0070C0"/>
                <w:sz w:val="22"/>
                <w:szCs w:val="22"/>
                <w:u w:val="single"/>
              </w:rPr>
              <w:fldChar w:fldCharType="end"/>
            </w:r>
          </w:p>
        </w:tc>
        <w:tc>
          <w:tcPr>
            <w:tcW w:w="1237" w:type="dxa"/>
            <w:tcBorders>
              <w:left w:val="single" w:sz="4" w:space="0" w:color="BFBFBF" w:themeColor="background1" w:themeShade="BF"/>
              <w:right w:val="nil"/>
            </w:tcBorders>
          </w:tcPr>
          <w:p w14:paraId="79BA16C0" w14:textId="473F4537" w:rsidR="00C7428F" w:rsidRPr="00B54181" w:rsidRDefault="00C7428F" w:rsidP="00D8283E">
            <w:pPr>
              <w:pStyle w:val="NormalProposta"/>
              <w:tabs>
                <w:tab w:val="right" w:pos="10915"/>
              </w:tabs>
              <w:ind w:firstLine="0"/>
              <w:jc w:val="center"/>
              <w:rPr>
                <w:bCs/>
              </w:rPr>
            </w:pPr>
            <w:r w:rsidRPr="00B54181">
              <w:rPr>
                <w:bCs/>
              </w:rPr>
              <w:t>Celular:</w:t>
            </w:r>
          </w:p>
        </w:tc>
        <w:tc>
          <w:tcPr>
            <w:tcW w:w="2764" w:type="dxa"/>
            <w:tcBorders>
              <w:left w:val="nil"/>
            </w:tcBorders>
            <w:vAlign w:val="bottom"/>
          </w:tcPr>
          <w:p w14:paraId="7307B27E" w14:textId="491A82B6" w:rsidR="00C7428F" w:rsidRPr="00C7428F" w:rsidRDefault="00FC3F5D" w:rsidP="00C7428F">
            <w:pPr>
              <w:pStyle w:val="NormalProposta"/>
              <w:tabs>
                <w:tab w:val="right" w:pos="10915"/>
              </w:tabs>
              <w:ind w:firstLine="0"/>
              <w:jc w:val="lef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fldChar w:fldCharType="begin"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instrText xml:space="preserve"> MERGEFIELD Celular </w:instrTex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fldChar w:fldCharType="separate"/>
            </w:r>
            <w:r w:rsidR="00715755">
              <w:rPr>
                <w:rFonts w:ascii="Courier New" w:hAnsi="Courier New" w:cs="Courier New"/>
                <w:bCs/>
                <w:noProof/>
                <w:sz w:val="22"/>
                <w:szCs w:val="22"/>
              </w:rPr>
              <w:t>«Celular»</w: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fldChar w:fldCharType="end"/>
            </w:r>
          </w:p>
        </w:tc>
      </w:tr>
      <w:tr w:rsidR="00FC3F5D" w14:paraId="62A997FE" w14:textId="77777777" w:rsidTr="00C7428F">
        <w:tc>
          <w:tcPr>
            <w:tcW w:w="1529" w:type="dxa"/>
            <w:tcBorders>
              <w:right w:val="nil"/>
            </w:tcBorders>
          </w:tcPr>
          <w:p w14:paraId="7B93EABE" w14:textId="516D1D04" w:rsidR="00C7428F" w:rsidRPr="00B54181" w:rsidRDefault="00C7428F" w:rsidP="00C7428F">
            <w:pPr>
              <w:pStyle w:val="NormalProposta"/>
              <w:tabs>
                <w:tab w:val="right" w:pos="10915"/>
              </w:tabs>
              <w:ind w:firstLine="0"/>
              <w:jc w:val="right"/>
              <w:rPr>
                <w:bCs/>
              </w:rPr>
            </w:pPr>
            <w:r w:rsidRPr="00B54181">
              <w:rPr>
                <w:bCs/>
              </w:rPr>
              <w:t>Departamento</w:t>
            </w:r>
            <w:r w:rsidR="007A1A67">
              <w:rPr>
                <w:bCs/>
              </w:rPr>
              <w:t>:</w:t>
            </w:r>
          </w:p>
        </w:tc>
        <w:tc>
          <w:tcPr>
            <w:tcW w:w="5525" w:type="dxa"/>
            <w:tcBorders>
              <w:left w:val="nil"/>
              <w:right w:val="single" w:sz="4" w:space="0" w:color="BFBFBF" w:themeColor="background1" w:themeShade="BF"/>
            </w:tcBorders>
            <w:vAlign w:val="bottom"/>
          </w:tcPr>
          <w:p w14:paraId="74A163C5" w14:textId="60E7CE0D" w:rsidR="00C7428F" w:rsidRPr="00C7428F" w:rsidRDefault="00FC3F5D" w:rsidP="00C7428F">
            <w:pPr>
              <w:pStyle w:val="NormalProposta"/>
              <w:tabs>
                <w:tab w:val="right" w:pos="10915"/>
              </w:tabs>
              <w:ind w:firstLine="0"/>
              <w:jc w:val="lef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fldChar w:fldCharType="begin"/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instrText xml:space="preserve"> MERGEFIELD Setor </w:instrTex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fldChar w:fldCharType="separate"/>
            </w:r>
            <w:r w:rsidR="00715755">
              <w:rPr>
                <w:rFonts w:ascii="Courier New" w:hAnsi="Courier New" w:cs="Courier New"/>
                <w:bCs/>
                <w:noProof/>
                <w:sz w:val="22"/>
                <w:szCs w:val="22"/>
              </w:rPr>
              <w:t>«Setor»</w:t>
            </w:r>
            <w:r>
              <w:rPr>
                <w:rFonts w:ascii="Courier New" w:hAnsi="Courier New" w:cs="Courier New"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1237" w:type="dxa"/>
            <w:tcBorders>
              <w:left w:val="single" w:sz="4" w:space="0" w:color="BFBFBF" w:themeColor="background1" w:themeShade="BF"/>
              <w:right w:val="nil"/>
            </w:tcBorders>
          </w:tcPr>
          <w:p w14:paraId="6E7D7A5E" w14:textId="1D4EBDF1" w:rsidR="00C7428F" w:rsidRPr="00B54181" w:rsidRDefault="00C7428F" w:rsidP="00C7428F">
            <w:pPr>
              <w:pStyle w:val="NormalProposta"/>
              <w:tabs>
                <w:tab w:val="right" w:pos="10915"/>
              </w:tabs>
              <w:ind w:firstLine="0"/>
              <w:jc w:val="right"/>
              <w:rPr>
                <w:bCs/>
              </w:rPr>
            </w:pPr>
          </w:p>
        </w:tc>
        <w:tc>
          <w:tcPr>
            <w:tcW w:w="2764" w:type="dxa"/>
            <w:tcBorders>
              <w:left w:val="nil"/>
            </w:tcBorders>
            <w:vAlign w:val="bottom"/>
          </w:tcPr>
          <w:p w14:paraId="5ECC6773" w14:textId="77777777" w:rsidR="00C7428F" w:rsidRPr="00C7428F" w:rsidRDefault="00C7428F" w:rsidP="00C7428F">
            <w:pPr>
              <w:pStyle w:val="NormalProposta"/>
              <w:tabs>
                <w:tab w:val="right" w:pos="10915"/>
              </w:tabs>
              <w:ind w:firstLine="0"/>
              <w:jc w:val="left"/>
              <w:rPr>
                <w:rFonts w:ascii="Courier New" w:hAnsi="Courier New" w:cs="Courier New"/>
                <w:bCs/>
                <w:sz w:val="22"/>
                <w:szCs w:val="22"/>
              </w:rPr>
            </w:pPr>
          </w:p>
        </w:tc>
      </w:tr>
    </w:tbl>
    <w:p w14:paraId="1F38D6B9" w14:textId="77777777" w:rsidR="00E52808" w:rsidRDefault="00E52808" w:rsidP="002E29E9">
      <w:pPr>
        <w:pStyle w:val="NormalProposta"/>
        <w:tabs>
          <w:tab w:val="right" w:pos="10915"/>
        </w:tabs>
        <w:spacing w:after="0"/>
        <w:ind w:firstLine="0"/>
        <w:jc w:val="left"/>
        <w:rPr>
          <w:b/>
          <w:bCs/>
          <w:sz w:val="16"/>
          <w:szCs w:val="16"/>
        </w:rPr>
      </w:pPr>
    </w:p>
    <w:tbl>
      <w:tblPr>
        <w:tblStyle w:val="Tabelacomgrade"/>
        <w:tblW w:w="10915" w:type="dxa"/>
        <w:tblLook w:val="04A0" w:firstRow="1" w:lastRow="0" w:firstColumn="1" w:lastColumn="0" w:noHBand="0" w:noVBand="1"/>
      </w:tblPr>
      <w:tblGrid>
        <w:gridCol w:w="674"/>
        <w:gridCol w:w="4171"/>
        <w:gridCol w:w="567"/>
        <w:gridCol w:w="886"/>
        <w:gridCol w:w="2370"/>
        <w:gridCol w:w="512"/>
        <w:gridCol w:w="1735"/>
      </w:tblGrid>
      <w:tr w:rsidR="006C15FB" w:rsidRPr="00B54181" w14:paraId="3910EBCC" w14:textId="77777777" w:rsidTr="00662298">
        <w:tc>
          <w:tcPr>
            <w:tcW w:w="10915" w:type="dxa"/>
            <w:gridSpan w:val="7"/>
            <w:tcBorders>
              <w:top w:val="nil"/>
              <w:left w:val="nil"/>
              <w:right w:val="nil"/>
            </w:tcBorders>
            <w:shd w:val="clear" w:color="auto" w:fill="E77817"/>
          </w:tcPr>
          <w:p w14:paraId="531A7540" w14:textId="77777777" w:rsidR="006C15FB" w:rsidRPr="00816FD3" w:rsidRDefault="006C15FB" w:rsidP="00662298">
            <w:pPr>
              <w:pStyle w:val="NormalProposta"/>
              <w:tabs>
                <w:tab w:val="right" w:pos="10915"/>
              </w:tabs>
              <w:ind w:firstLine="0"/>
              <w:jc w:val="center"/>
              <w:rPr>
                <w:bCs/>
                <w:sz w:val="28"/>
                <w:szCs w:val="28"/>
              </w:rPr>
            </w:pPr>
            <w:r w:rsidRPr="00816FD3">
              <w:rPr>
                <w:bCs/>
                <w:sz w:val="28"/>
                <w:szCs w:val="28"/>
              </w:rPr>
              <w:t>Escopo da Proposta</w:t>
            </w:r>
          </w:p>
        </w:tc>
      </w:tr>
      <w:tr w:rsidR="006C15FB" w14:paraId="09EBDD1F" w14:textId="77777777" w:rsidTr="00151019">
        <w:tc>
          <w:tcPr>
            <w:tcW w:w="10915" w:type="dxa"/>
            <w:gridSpan w:val="7"/>
            <w:tcBorders>
              <w:bottom w:val="single" w:sz="4" w:space="0" w:color="auto"/>
            </w:tcBorders>
            <w:vAlign w:val="bottom"/>
          </w:tcPr>
          <w:p w14:paraId="5932B8E4" w14:textId="77777777" w:rsidR="006C15FB" w:rsidRPr="00816FD3" w:rsidRDefault="006C15FB" w:rsidP="00662298">
            <w:pPr>
              <w:pStyle w:val="NormalProposta"/>
              <w:tabs>
                <w:tab w:val="right" w:pos="10915"/>
              </w:tabs>
              <w:spacing w:before="40" w:after="40"/>
              <w:ind w:firstLine="0"/>
              <w:jc w:val="lef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P</w:t>
            </w:r>
            <w:r>
              <w:rPr>
                <w:rFonts w:ascii="Courier New" w:hAnsi="Courier New" w:cs="Courier New"/>
              </w:rPr>
              <w:t>roposta referente aos serviços de programação da bancada de teste e sistema supervisório.</w:t>
            </w:r>
          </w:p>
        </w:tc>
      </w:tr>
      <w:tr w:rsidR="00151019" w14:paraId="41F58DCD" w14:textId="77777777" w:rsidTr="00151019">
        <w:tc>
          <w:tcPr>
            <w:tcW w:w="10915" w:type="dxa"/>
            <w:gridSpan w:val="7"/>
            <w:tcBorders>
              <w:left w:val="nil"/>
              <w:right w:val="nil"/>
            </w:tcBorders>
            <w:vAlign w:val="bottom"/>
          </w:tcPr>
          <w:p w14:paraId="34692D24" w14:textId="77777777" w:rsidR="00151019" w:rsidRDefault="00151019" w:rsidP="00662298">
            <w:pPr>
              <w:pStyle w:val="NormalProposta"/>
              <w:tabs>
                <w:tab w:val="right" w:pos="10915"/>
              </w:tabs>
              <w:spacing w:before="40" w:after="40"/>
              <w:ind w:firstLine="0"/>
              <w:jc w:val="left"/>
              <w:rPr>
                <w:rFonts w:ascii="Courier New" w:hAnsi="Courier New" w:cs="Courier New"/>
                <w:bCs/>
                <w:sz w:val="22"/>
                <w:szCs w:val="22"/>
              </w:rPr>
            </w:pPr>
          </w:p>
        </w:tc>
      </w:tr>
      <w:tr w:rsidR="006C15FB" w14:paraId="6E4019F8" w14:textId="77777777" w:rsidTr="006C15FB">
        <w:tc>
          <w:tcPr>
            <w:tcW w:w="674" w:type="dxa"/>
          </w:tcPr>
          <w:p w14:paraId="388E9D05" w14:textId="77777777" w:rsidR="006C15FB" w:rsidRPr="00B54181" w:rsidRDefault="006C15FB" w:rsidP="00662298">
            <w:pPr>
              <w:pStyle w:val="NormalProposta"/>
              <w:tabs>
                <w:tab w:val="right" w:pos="10915"/>
              </w:tabs>
              <w:ind w:firstLine="0"/>
              <w:jc w:val="center"/>
              <w:rPr>
                <w:bCs/>
              </w:rPr>
            </w:pPr>
            <w:r w:rsidRPr="00B54181">
              <w:rPr>
                <w:bCs/>
              </w:rPr>
              <w:t>Item</w:t>
            </w:r>
          </w:p>
        </w:tc>
        <w:tc>
          <w:tcPr>
            <w:tcW w:w="4171" w:type="dxa"/>
          </w:tcPr>
          <w:p w14:paraId="522A897B" w14:textId="77777777" w:rsidR="006C15FB" w:rsidRPr="00B54181" w:rsidRDefault="006C15FB" w:rsidP="00662298">
            <w:pPr>
              <w:pStyle w:val="NormalProposta"/>
              <w:tabs>
                <w:tab w:val="right" w:pos="10915"/>
              </w:tabs>
              <w:ind w:firstLine="0"/>
              <w:jc w:val="center"/>
              <w:rPr>
                <w:bCs/>
              </w:rPr>
            </w:pPr>
            <w:r>
              <w:rPr>
                <w:bCs/>
              </w:rPr>
              <w:t>Descrição</w:t>
            </w:r>
          </w:p>
        </w:tc>
        <w:tc>
          <w:tcPr>
            <w:tcW w:w="567" w:type="dxa"/>
          </w:tcPr>
          <w:p w14:paraId="44E90428" w14:textId="77777777" w:rsidR="006C15FB" w:rsidRPr="00B54181" w:rsidRDefault="006C15FB" w:rsidP="00662298">
            <w:pPr>
              <w:pStyle w:val="NormalProposta"/>
              <w:tabs>
                <w:tab w:val="right" w:pos="10915"/>
              </w:tabs>
              <w:ind w:firstLine="0"/>
              <w:jc w:val="center"/>
              <w:rPr>
                <w:bCs/>
              </w:rPr>
            </w:pPr>
            <w:r>
              <w:rPr>
                <w:bCs/>
              </w:rPr>
              <w:t>Un.</w:t>
            </w:r>
          </w:p>
        </w:tc>
        <w:tc>
          <w:tcPr>
            <w:tcW w:w="886" w:type="dxa"/>
          </w:tcPr>
          <w:p w14:paraId="3A514F85" w14:textId="77777777" w:rsidR="006C15FB" w:rsidRPr="00B54181" w:rsidRDefault="006C15FB" w:rsidP="00662298">
            <w:pPr>
              <w:pStyle w:val="NormalProposta"/>
              <w:tabs>
                <w:tab w:val="right" w:pos="10915"/>
              </w:tabs>
              <w:ind w:firstLine="0"/>
              <w:jc w:val="center"/>
              <w:rPr>
                <w:bCs/>
              </w:rPr>
            </w:pPr>
            <w:r>
              <w:rPr>
                <w:bCs/>
              </w:rPr>
              <w:t>Quant.</w:t>
            </w:r>
          </w:p>
        </w:tc>
        <w:tc>
          <w:tcPr>
            <w:tcW w:w="2370" w:type="dxa"/>
          </w:tcPr>
          <w:p w14:paraId="5C6464C0" w14:textId="77777777" w:rsidR="006C15FB" w:rsidRPr="00B54181" w:rsidRDefault="006C15FB" w:rsidP="00662298">
            <w:pPr>
              <w:pStyle w:val="NormalProposta"/>
              <w:tabs>
                <w:tab w:val="right" w:pos="10915"/>
              </w:tabs>
              <w:ind w:firstLine="0"/>
              <w:jc w:val="center"/>
              <w:rPr>
                <w:bCs/>
              </w:rPr>
            </w:pPr>
            <w:r>
              <w:rPr>
                <w:bCs/>
              </w:rPr>
              <w:t>R$ unitário</w:t>
            </w:r>
          </w:p>
        </w:tc>
        <w:tc>
          <w:tcPr>
            <w:tcW w:w="2247" w:type="dxa"/>
            <w:gridSpan w:val="2"/>
          </w:tcPr>
          <w:p w14:paraId="127A05E0" w14:textId="77777777" w:rsidR="006C15FB" w:rsidRPr="00B54181" w:rsidRDefault="006C15FB" w:rsidP="00662298">
            <w:pPr>
              <w:pStyle w:val="NormalProposta"/>
              <w:tabs>
                <w:tab w:val="right" w:pos="10915"/>
              </w:tabs>
              <w:ind w:firstLine="0"/>
              <w:jc w:val="center"/>
              <w:rPr>
                <w:bCs/>
              </w:rPr>
            </w:pPr>
            <w:r>
              <w:rPr>
                <w:bCs/>
              </w:rPr>
              <w:t>R$ total</w:t>
            </w:r>
          </w:p>
        </w:tc>
      </w:tr>
      <w:tr w:rsidR="006C15FB" w:rsidRPr="00B54181" w14:paraId="48A6B285" w14:textId="77777777" w:rsidTr="00151019">
        <w:trPr>
          <w:trHeight w:hRule="exact" w:val="2253"/>
        </w:trPr>
        <w:tc>
          <w:tcPr>
            <w:tcW w:w="674" w:type="dxa"/>
            <w:vAlign w:val="center"/>
          </w:tcPr>
          <w:p w14:paraId="2C3136C1" w14:textId="77777777" w:rsidR="006C15FB" w:rsidRPr="00B54181" w:rsidRDefault="006C15FB" w:rsidP="00662298">
            <w:pPr>
              <w:pStyle w:val="NormalProposta"/>
              <w:tabs>
                <w:tab w:val="right" w:pos="10915"/>
              </w:tabs>
              <w:ind w:firstLine="0"/>
              <w:jc w:val="center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B54181">
              <w:rPr>
                <w:rFonts w:ascii="Courier New" w:hAnsi="Courier New" w:cs="Courier New"/>
                <w:bCs/>
                <w:sz w:val="22"/>
                <w:szCs w:val="22"/>
              </w:rPr>
              <w:t>1</w:t>
            </w:r>
          </w:p>
        </w:tc>
        <w:tc>
          <w:tcPr>
            <w:tcW w:w="4171" w:type="dxa"/>
            <w:vAlign w:val="center"/>
          </w:tcPr>
          <w:p w14:paraId="770E6719" w14:textId="77777777" w:rsidR="006C15FB" w:rsidRDefault="006C15FB" w:rsidP="00662298">
            <w:pPr>
              <w:rPr>
                <w:rStyle w:val="fontstyle01"/>
              </w:rPr>
            </w:pPr>
            <w:r>
              <w:rPr>
                <w:rStyle w:val="fontstyle01"/>
              </w:rPr>
              <w:t>- Programação de CLP;</w:t>
            </w:r>
          </w:p>
          <w:p w14:paraId="7E9613E1" w14:textId="77777777" w:rsidR="006C15FB" w:rsidRPr="00EB7822" w:rsidRDefault="006C15FB" w:rsidP="00662298">
            <w:pPr>
              <w:rPr>
                <w:rStyle w:val="fontstyle01"/>
              </w:rPr>
            </w:pPr>
            <w:r w:rsidRPr="00EB7822">
              <w:rPr>
                <w:rStyle w:val="fontstyle01"/>
              </w:rPr>
              <w:t>- Programação de IHM;</w:t>
            </w:r>
          </w:p>
          <w:p w14:paraId="5E858ADC" w14:textId="77777777" w:rsidR="006C15FB" w:rsidRDefault="006C15FB" w:rsidP="00662298">
            <w:pPr>
              <w:rPr>
                <w:rStyle w:val="fontstyle01"/>
              </w:rPr>
            </w:pPr>
            <w:r w:rsidRPr="00EB7822">
              <w:rPr>
                <w:rStyle w:val="fontstyle01"/>
              </w:rPr>
              <w:t>- Atualização Projeto Elétrico;</w:t>
            </w:r>
          </w:p>
          <w:p w14:paraId="442CF7F5" w14:textId="77777777" w:rsidR="006C15FB" w:rsidRDefault="006C15FB" w:rsidP="00662298">
            <w:pPr>
              <w:rPr>
                <w:rStyle w:val="fontstyle01"/>
              </w:rPr>
            </w:pPr>
            <w:r>
              <w:rPr>
                <w:rStyle w:val="fontstyle01"/>
              </w:rPr>
              <w:t>- Manual de Operação;</w:t>
            </w:r>
          </w:p>
          <w:p w14:paraId="0C314A46" w14:textId="77777777" w:rsidR="006C15FB" w:rsidRPr="00EB7822" w:rsidRDefault="006C15FB" w:rsidP="00662298">
            <w:pPr>
              <w:rPr>
                <w:rStyle w:val="fontstyle01"/>
              </w:rPr>
            </w:pPr>
            <w:r>
              <w:rPr>
                <w:rStyle w:val="fontstyle01"/>
              </w:rPr>
              <w:t>- Treinamento de Operação;</w:t>
            </w:r>
          </w:p>
          <w:p w14:paraId="59FB11DB" w14:textId="77777777" w:rsidR="006C15FB" w:rsidRDefault="006C15FB" w:rsidP="00662298"/>
          <w:p w14:paraId="0FE8E1C4" w14:textId="77777777" w:rsidR="006C15FB" w:rsidRPr="00B54181" w:rsidRDefault="006C15FB" w:rsidP="00662298">
            <w:pPr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653F">
              <w:rPr>
                <w:rStyle w:val="fontstyle01"/>
                <w:b/>
                <w:bCs/>
              </w:rPr>
              <w:t>Cód. LCP116/03 - 01.07</w:t>
            </w:r>
          </w:p>
        </w:tc>
        <w:tc>
          <w:tcPr>
            <w:tcW w:w="567" w:type="dxa"/>
            <w:vAlign w:val="center"/>
          </w:tcPr>
          <w:p w14:paraId="7429E28F" w14:textId="77777777" w:rsidR="006C15FB" w:rsidRPr="00B54181" w:rsidRDefault="006C15FB" w:rsidP="00662298">
            <w:pPr>
              <w:pStyle w:val="NormalProposta"/>
              <w:tabs>
                <w:tab w:val="right" w:pos="10915"/>
              </w:tabs>
              <w:ind w:firstLine="0"/>
              <w:jc w:val="center"/>
              <w:rPr>
                <w:rFonts w:ascii="Courier New" w:hAnsi="Courier New" w:cs="Courier New"/>
                <w:bCs/>
                <w:sz w:val="22"/>
                <w:szCs w:val="22"/>
              </w:rPr>
            </w:pPr>
            <w:proofErr w:type="spellStart"/>
            <w:r>
              <w:rPr>
                <w:rFonts w:ascii="Courier New" w:hAnsi="Courier New" w:cs="Courier New"/>
                <w:bCs/>
                <w:sz w:val="22"/>
                <w:szCs w:val="22"/>
              </w:rPr>
              <w:t>hh</w:t>
            </w:r>
            <w:proofErr w:type="spellEnd"/>
          </w:p>
        </w:tc>
        <w:tc>
          <w:tcPr>
            <w:tcW w:w="886" w:type="dxa"/>
            <w:vAlign w:val="center"/>
          </w:tcPr>
          <w:p w14:paraId="05E5774C" w14:textId="77777777" w:rsidR="006C15FB" w:rsidRPr="00B54181" w:rsidRDefault="006C15FB" w:rsidP="00662298">
            <w:pPr>
              <w:pStyle w:val="NormalProposta"/>
              <w:tabs>
                <w:tab w:val="right" w:pos="10915"/>
              </w:tabs>
              <w:ind w:firstLine="0"/>
              <w:jc w:val="center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1</w:t>
            </w:r>
          </w:p>
        </w:tc>
        <w:tc>
          <w:tcPr>
            <w:tcW w:w="2370" w:type="dxa"/>
            <w:vAlign w:val="center"/>
          </w:tcPr>
          <w:p w14:paraId="4F1E4F16" w14:textId="77777777" w:rsidR="006C15FB" w:rsidRPr="00B54181" w:rsidRDefault="006C15FB" w:rsidP="00662298">
            <w:pPr>
              <w:pStyle w:val="NormalProposta"/>
              <w:tabs>
                <w:tab w:val="right" w:pos="10915"/>
              </w:tabs>
              <w:ind w:right="207" w:firstLine="0"/>
              <w:jc w:val="righ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R$ 15.200,00</w:t>
            </w:r>
          </w:p>
        </w:tc>
        <w:tc>
          <w:tcPr>
            <w:tcW w:w="2247" w:type="dxa"/>
            <w:gridSpan w:val="2"/>
            <w:vAlign w:val="center"/>
          </w:tcPr>
          <w:p w14:paraId="58CCECD6" w14:textId="77777777" w:rsidR="006C15FB" w:rsidRPr="00B54181" w:rsidRDefault="006C15FB" w:rsidP="00662298">
            <w:pPr>
              <w:pStyle w:val="NormalProposta"/>
              <w:tabs>
                <w:tab w:val="right" w:pos="10915"/>
              </w:tabs>
              <w:ind w:right="176" w:firstLine="0"/>
              <w:jc w:val="righ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R$ 15.200,00</w:t>
            </w:r>
          </w:p>
        </w:tc>
      </w:tr>
      <w:tr w:rsidR="006C15FB" w:rsidRPr="00B54181" w14:paraId="286D656A" w14:textId="77777777" w:rsidTr="006C15FB">
        <w:trPr>
          <w:trHeight w:hRule="exact" w:val="997"/>
        </w:trPr>
        <w:tc>
          <w:tcPr>
            <w:tcW w:w="674" w:type="dxa"/>
            <w:vAlign w:val="center"/>
          </w:tcPr>
          <w:p w14:paraId="3E1B7DEB" w14:textId="77777777" w:rsidR="006C15FB" w:rsidRPr="00B54181" w:rsidRDefault="006C15FB" w:rsidP="00662298">
            <w:pPr>
              <w:pStyle w:val="NormalProposta"/>
              <w:tabs>
                <w:tab w:val="right" w:pos="10915"/>
              </w:tabs>
              <w:ind w:firstLine="0"/>
              <w:jc w:val="center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2</w:t>
            </w:r>
          </w:p>
        </w:tc>
        <w:tc>
          <w:tcPr>
            <w:tcW w:w="4171" w:type="dxa"/>
            <w:vAlign w:val="center"/>
          </w:tcPr>
          <w:p w14:paraId="3FBA85E6" w14:textId="77777777" w:rsidR="006C15FB" w:rsidRDefault="006C15FB" w:rsidP="00662298">
            <w:pPr>
              <w:rPr>
                <w:rStyle w:val="fontstyle01"/>
              </w:rPr>
            </w:pPr>
            <w:r>
              <w:rPr>
                <w:rStyle w:val="fontstyle01"/>
              </w:rPr>
              <w:t>Material XXXX</w:t>
            </w:r>
          </w:p>
          <w:p w14:paraId="71AFA71D" w14:textId="77777777" w:rsidR="006C15FB" w:rsidRDefault="006C15FB" w:rsidP="00662298">
            <w:pPr>
              <w:rPr>
                <w:rStyle w:val="fontstyle01"/>
              </w:rPr>
            </w:pPr>
            <w:r>
              <w:rPr>
                <w:rStyle w:val="fontstyle01"/>
              </w:rPr>
              <w:t xml:space="preserve"> </w:t>
            </w:r>
          </w:p>
          <w:p w14:paraId="7AAAE636" w14:textId="77777777" w:rsidR="006C15FB" w:rsidRPr="00151019" w:rsidRDefault="006C15FB" w:rsidP="00662298">
            <w:pPr>
              <w:rPr>
                <w:rStyle w:val="fontstyle01"/>
                <w:b/>
                <w:bCs/>
              </w:rPr>
            </w:pPr>
            <w:r w:rsidRPr="00151019">
              <w:rPr>
                <w:rStyle w:val="fontstyle01"/>
                <w:b/>
                <w:bCs/>
              </w:rPr>
              <w:t>Cód. NCM 8523.51.90</w:t>
            </w:r>
          </w:p>
        </w:tc>
        <w:tc>
          <w:tcPr>
            <w:tcW w:w="567" w:type="dxa"/>
            <w:vAlign w:val="center"/>
          </w:tcPr>
          <w:p w14:paraId="094EAE5D" w14:textId="77777777" w:rsidR="006C15FB" w:rsidRDefault="006C15FB" w:rsidP="00662298">
            <w:pPr>
              <w:pStyle w:val="NormalProposta"/>
              <w:tabs>
                <w:tab w:val="right" w:pos="10915"/>
              </w:tabs>
              <w:ind w:firstLine="0"/>
              <w:jc w:val="center"/>
              <w:rPr>
                <w:rFonts w:ascii="Courier New" w:hAnsi="Courier New" w:cs="Courier New"/>
                <w:bCs/>
                <w:sz w:val="22"/>
                <w:szCs w:val="22"/>
              </w:rPr>
            </w:pPr>
            <w:proofErr w:type="spellStart"/>
            <w:r>
              <w:rPr>
                <w:rFonts w:ascii="Courier New" w:hAnsi="Courier New" w:cs="Courier New"/>
                <w:bCs/>
                <w:sz w:val="22"/>
                <w:szCs w:val="22"/>
              </w:rPr>
              <w:t>pç</w:t>
            </w:r>
            <w:proofErr w:type="spellEnd"/>
          </w:p>
        </w:tc>
        <w:tc>
          <w:tcPr>
            <w:tcW w:w="886" w:type="dxa"/>
            <w:vAlign w:val="center"/>
          </w:tcPr>
          <w:p w14:paraId="2A83EC4B" w14:textId="77777777" w:rsidR="006C15FB" w:rsidRDefault="006C15FB" w:rsidP="00662298">
            <w:pPr>
              <w:pStyle w:val="NormalProposta"/>
              <w:tabs>
                <w:tab w:val="right" w:pos="10915"/>
              </w:tabs>
              <w:ind w:firstLine="0"/>
              <w:jc w:val="center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1</w:t>
            </w:r>
          </w:p>
        </w:tc>
        <w:tc>
          <w:tcPr>
            <w:tcW w:w="2370" w:type="dxa"/>
            <w:vAlign w:val="center"/>
          </w:tcPr>
          <w:p w14:paraId="220CD02A" w14:textId="77777777" w:rsidR="006C15FB" w:rsidRDefault="006C15FB" w:rsidP="00662298">
            <w:pPr>
              <w:pStyle w:val="NormalProposta"/>
              <w:tabs>
                <w:tab w:val="right" w:pos="10915"/>
              </w:tabs>
              <w:ind w:right="207" w:firstLine="0"/>
              <w:jc w:val="righ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R$ 15.200,00</w:t>
            </w:r>
          </w:p>
        </w:tc>
        <w:tc>
          <w:tcPr>
            <w:tcW w:w="2247" w:type="dxa"/>
            <w:gridSpan w:val="2"/>
            <w:vAlign w:val="center"/>
          </w:tcPr>
          <w:p w14:paraId="609AA9B5" w14:textId="77777777" w:rsidR="006C15FB" w:rsidRDefault="006C15FB" w:rsidP="00662298">
            <w:pPr>
              <w:pStyle w:val="NormalProposta"/>
              <w:tabs>
                <w:tab w:val="right" w:pos="10915"/>
              </w:tabs>
              <w:ind w:right="176" w:firstLine="0"/>
              <w:jc w:val="right"/>
              <w:rPr>
                <w:rFonts w:ascii="Courier New" w:hAnsi="Courier New" w:cs="Courier New"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R$ 15.200,00</w:t>
            </w:r>
          </w:p>
        </w:tc>
      </w:tr>
      <w:tr w:rsidR="00B54181" w14:paraId="12D3F79A" w14:textId="77777777" w:rsidTr="0096209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F79646" w:themeFill="accent6"/>
        </w:tblPrEx>
        <w:tc>
          <w:tcPr>
            <w:tcW w:w="9180" w:type="dxa"/>
            <w:gridSpan w:val="6"/>
            <w:shd w:val="clear" w:color="auto" w:fill="E77817"/>
          </w:tcPr>
          <w:p w14:paraId="3581D96E" w14:textId="77777777" w:rsidR="00B54181" w:rsidRPr="00816FD3" w:rsidRDefault="00B54181" w:rsidP="00B54181">
            <w:pPr>
              <w:pStyle w:val="NormalProposta"/>
              <w:tabs>
                <w:tab w:val="right" w:pos="10915"/>
              </w:tabs>
              <w:ind w:firstLine="0"/>
              <w:jc w:val="right"/>
              <w:rPr>
                <w:bCs/>
                <w:sz w:val="28"/>
                <w:szCs w:val="28"/>
              </w:rPr>
            </w:pPr>
            <w:r w:rsidRPr="00816FD3">
              <w:rPr>
                <w:bCs/>
                <w:sz w:val="28"/>
                <w:szCs w:val="28"/>
              </w:rPr>
              <w:t>Valor Total</w:t>
            </w:r>
          </w:p>
        </w:tc>
        <w:tc>
          <w:tcPr>
            <w:tcW w:w="1735" w:type="dxa"/>
            <w:shd w:val="clear" w:color="auto" w:fill="E77817"/>
            <w:vAlign w:val="center"/>
          </w:tcPr>
          <w:p w14:paraId="517F11A0" w14:textId="41414F2D" w:rsidR="00B54181" w:rsidRPr="00B54181" w:rsidRDefault="00B54181" w:rsidP="00B54181">
            <w:pPr>
              <w:pStyle w:val="NormalProposta"/>
              <w:tabs>
                <w:tab w:val="right" w:pos="10915"/>
              </w:tabs>
              <w:ind w:right="176" w:firstLine="0"/>
              <w:jc w:val="right"/>
              <w:rPr>
                <w:rFonts w:ascii="Courier New" w:hAnsi="Courier New" w:cs="Courier New"/>
                <w:b/>
                <w:bCs/>
              </w:rPr>
            </w:pPr>
            <w:r w:rsidRPr="00B54181">
              <w:rPr>
                <w:rFonts w:ascii="Courier New" w:hAnsi="Courier New" w:cs="Courier New"/>
                <w:b/>
                <w:bCs/>
              </w:rPr>
              <w:t>15.2</w:t>
            </w:r>
            <w:r w:rsidR="0011013F">
              <w:rPr>
                <w:rFonts w:ascii="Courier New" w:hAnsi="Courier New" w:cs="Courier New"/>
                <w:b/>
                <w:bCs/>
              </w:rPr>
              <w:t>00</w:t>
            </w:r>
            <w:r w:rsidRPr="00B54181">
              <w:rPr>
                <w:rFonts w:ascii="Courier New" w:hAnsi="Courier New" w:cs="Courier New"/>
                <w:b/>
                <w:bCs/>
              </w:rPr>
              <w:t>,</w:t>
            </w:r>
            <w:r w:rsidR="0011013F">
              <w:rPr>
                <w:rFonts w:ascii="Courier New" w:hAnsi="Courier New" w:cs="Courier New"/>
                <w:b/>
                <w:bCs/>
              </w:rPr>
              <w:t>00</w:t>
            </w:r>
          </w:p>
        </w:tc>
      </w:tr>
    </w:tbl>
    <w:p w14:paraId="55E6F579" w14:textId="77777777" w:rsidR="00816FD3" w:rsidRPr="002E29E9" w:rsidRDefault="00816FD3" w:rsidP="002E29E9">
      <w:pPr>
        <w:pStyle w:val="NormalProposta"/>
        <w:tabs>
          <w:tab w:val="right" w:pos="10915"/>
        </w:tabs>
        <w:spacing w:after="0"/>
        <w:ind w:firstLine="0"/>
        <w:jc w:val="left"/>
        <w:rPr>
          <w:b/>
          <w:bCs/>
          <w:sz w:val="20"/>
          <w:szCs w:val="20"/>
        </w:rPr>
      </w:pPr>
    </w:p>
    <w:tbl>
      <w:tblPr>
        <w:tblStyle w:val="Tabelacomgrade"/>
        <w:tblW w:w="1091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7796"/>
      </w:tblGrid>
      <w:tr w:rsidR="00B54181" w14:paraId="0149925F" w14:textId="77777777" w:rsidTr="00151019">
        <w:tc>
          <w:tcPr>
            <w:tcW w:w="3114" w:type="dxa"/>
          </w:tcPr>
          <w:p w14:paraId="18640F15" w14:textId="5521A2A2" w:rsidR="00B54181" w:rsidRDefault="00B54181" w:rsidP="00B54181">
            <w:pPr>
              <w:pStyle w:val="NormalProposta"/>
              <w:tabs>
                <w:tab w:val="left" w:pos="7938"/>
                <w:tab w:val="decimal" w:pos="8789"/>
              </w:tabs>
              <w:ind w:firstLine="0"/>
              <w:jc w:val="right"/>
            </w:pPr>
            <w:r>
              <w:t>Validade da Proposta:</w:t>
            </w:r>
          </w:p>
        </w:tc>
        <w:tc>
          <w:tcPr>
            <w:tcW w:w="7796" w:type="dxa"/>
            <w:vAlign w:val="bottom"/>
          </w:tcPr>
          <w:p w14:paraId="51A3503A" w14:textId="77777777" w:rsidR="00B54181" w:rsidRPr="00B54181" w:rsidRDefault="00B54181" w:rsidP="00B54181">
            <w:pPr>
              <w:pStyle w:val="NormalProposta"/>
              <w:tabs>
                <w:tab w:val="left" w:pos="7938"/>
                <w:tab w:val="decimal" w:pos="8789"/>
              </w:tabs>
              <w:ind w:firstLine="0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B54181">
              <w:rPr>
                <w:rFonts w:ascii="Courier New" w:hAnsi="Courier New" w:cs="Courier New"/>
                <w:sz w:val="22"/>
                <w:szCs w:val="22"/>
              </w:rPr>
              <w:t>10 dias</w:t>
            </w:r>
          </w:p>
        </w:tc>
      </w:tr>
      <w:tr w:rsidR="00B54181" w14:paraId="7FB29EA5" w14:textId="77777777" w:rsidTr="00151019">
        <w:tc>
          <w:tcPr>
            <w:tcW w:w="3114" w:type="dxa"/>
          </w:tcPr>
          <w:p w14:paraId="7E80FD0E" w14:textId="543A6014" w:rsidR="00B54181" w:rsidRDefault="00B54181" w:rsidP="00B54181">
            <w:pPr>
              <w:pStyle w:val="NormalProposta"/>
              <w:tabs>
                <w:tab w:val="left" w:pos="7938"/>
                <w:tab w:val="decimal" w:pos="8789"/>
              </w:tabs>
              <w:ind w:firstLine="0"/>
              <w:jc w:val="right"/>
            </w:pPr>
            <w:r>
              <w:t>Prazo de Entrega</w:t>
            </w:r>
            <w:r w:rsidR="00012728">
              <w:t xml:space="preserve"> Serviços</w:t>
            </w:r>
            <w:r>
              <w:t>:</w:t>
            </w:r>
          </w:p>
        </w:tc>
        <w:tc>
          <w:tcPr>
            <w:tcW w:w="7796" w:type="dxa"/>
            <w:vAlign w:val="bottom"/>
          </w:tcPr>
          <w:p w14:paraId="35790B48" w14:textId="3A6C49E8" w:rsidR="0011013F" w:rsidRPr="00B54181" w:rsidRDefault="00BC52B8" w:rsidP="0011013F">
            <w:pPr>
              <w:pStyle w:val="NormalProposta"/>
              <w:tabs>
                <w:tab w:val="left" w:pos="7938"/>
                <w:tab w:val="decimal" w:pos="8789"/>
              </w:tabs>
              <w:ind w:firstLine="0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30 dias Úteis</w:t>
            </w:r>
          </w:p>
        </w:tc>
      </w:tr>
      <w:tr w:rsidR="00012728" w14:paraId="00FBECDF" w14:textId="77777777" w:rsidTr="00151019">
        <w:tc>
          <w:tcPr>
            <w:tcW w:w="3114" w:type="dxa"/>
          </w:tcPr>
          <w:p w14:paraId="708410D9" w14:textId="0DD9285F" w:rsidR="00012728" w:rsidRDefault="00012728" w:rsidP="00012728">
            <w:pPr>
              <w:pStyle w:val="NormalProposta"/>
              <w:tabs>
                <w:tab w:val="left" w:pos="7938"/>
                <w:tab w:val="decimal" w:pos="8789"/>
              </w:tabs>
              <w:ind w:firstLine="0"/>
              <w:jc w:val="right"/>
            </w:pPr>
            <w:r>
              <w:t>Prazo de Entrega Materiais:</w:t>
            </w:r>
          </w:p>
        </w:tc>
        <w:tc>
          <w:tcPr>
            <w:tcW w:w="7796" w:type="dxa"/>
            <w:vAlign w:val="bottom"/>
          </w:tcPr>
          <w:p w14:paraId="15874201" w14:textId="0305CD5F" w:rsidR="00151019" w:rsidRDefault="00012728" w:rsidP="00012728">
            <w:pPr>
              <w:pStyle w:val="NormalProposta"/>
              <w:tabs>
                <w:tab w:val="left" w:pos="7938"/>
                <w:tab w:val="decimal" w:pos="8789"/>
              </w:tabs>
              <w:ind w:firstLine="0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30 dias Úteis (</w:t>
            </w:r>
            <w:r w:rsidRPr="00012728">
              <w:rPr>
                <w:rFonts w:ascii="Courier New" w:hAnsi="Courier New" w:cs="Courier New"/>
                <w:sz w:val="22"/>
                <w:szCs w:val="22"/>
              </w:rPr>
              <w:t>Sujeito a confirmação de estoque no ato da compra</w:t>
            </w:r>
            <w:r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</w:tc>
      </w:tr>
      <w:tr w:rsidR="00151019" w14:paraId="045DBBFD" w14:textId="77777777" w:rsidTr="00151019">
        <w:tc>
          <w:tcPr>
            <w:tcW w:w="3114" w:type="dxa"/>
          </w:tcPr>
          <w:p w14:paraId="611C1DE0" w14:textId="77777777" w:rsidR="00151019" w:rsidRDefault="00151019" w:rsidP="00012728">
            <w:pPr>
              <w:pStyle w:val="NormalProposta"/>
              <w:tabs>
                <w:tab w:val="left" w:pos="7938"/>
                <w:tab w:val="decimal" w:pos="8789"/>
              </w:tabs>
              <w:ind w:firstLine="0"/>
              <w:jc w:val="right"/>
            </w:pPr>
          </w:p>
        </w:tc>
        <w:tc>
          <w:tcPr>
            <w:tcW w:w="7796" w:type="dxa"/>
            <w:vAlign w:val="bottom"/>
          </w:tcPr>
          <w:p w14:paraId="0EB301EE" w14:textId="77777777" w:rsidR="00151019" w:rsidRDefault="00151019" w:rsidP="00012728">
            <w:pPr>
              <w:pStyle w:val="NormalProposta"/>
              <w:tabs>
                <w:tab w:val="left" w:pos="7938"/>
                <w:tab w:val="decimal" w:pos="8789"/>
              </w:tabs>
              <w:ind w:firstLine="0"/>
              <w:jc w:val="left"/>
              <w:rPr>
                <w:rFonts w:ascii="Courier New" w:hAnsi="Courier New" w:cs="Courier New"/>
                <w:sz w:val="22"/>
                <w:szCs w:val="22"/>
              </w:rPr>
            </w:pPr>
          </w:p>
        </w:tc>
      </w:tr>
      <w:tr w:rsidR="00012728" w14:paraId="2BB94EC9" w14:textId="77777777" w:rsidTr="00151019">
        <w:tc>
          <w:tcPr>
            <w:tcW w:w="3114" w:type="dxa"/>
          </w:tcPr>
          <w:p w14:paraId="718C4A11" w14:textId="61DA7154" w:rsidR="00012728" w:rsidRDefault="00012728" w:rsidP="00012728">
            <w:pPr>
              <w:pStyle w:val="NormalProposta"/>
              <w:tabs>
                <w:tab w:val="left" w:pos="7938"/>
                <w:tab w:val="decimal" w:pos="8789"/>
              </w:tabs>
              <w:ind w:firstLine="0"/>
              <w:jc w:val="right"/>
            </w:pPr>
            <w:r>
              <w:t>Frete:</w:t>
            </w:r>
          </w:p>
        </w:tc>
        <w:tc>
          <w:tcPr>
            <w:tcW w:w="7796" w:type="dxa"/>
            <w:vAlign w:val="bottom"/>
          </w:tcPr>
          <w:p w14:paraId="2E025D12" w14:textId="6FAC1117" w:rsidR="00012728" w:rsidRPr="00B54181" w:rsidRDefault="00012728" w:rsidP="00012728">
            <w:pPr>
              <w:pStyle w:val="NormalProposta"/>
              <w:tabs>
                <w:tab w:val="left" w:pos="7938"/>
                <w:tab w:val="decimal" w:pos="8789"/>
              </w:tabs>
              <w:ind w:firstLine="0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11013F">
              <w:rPr>
                <w:rFonts w:ascii="Courier New" w:hAnsi="Courier New" w:cs="Courier New"/>
                <w:sz w:val="22"/>
                <w:szCs w:val="22"/>
              </w:rPr>
              <w:t xml:space="preserve">CIF – por conta da </w:t>
            </w:r>
            <w:proofErr w:type="spellStart"/>
            <w:r w:rsidRPr="0011013F">
              <w:rPr>
                <w:rFonts w:ascii="Courier New" w:hAnsi="Courier New" w:cs="Courier New"/>
                <w:sz w:val="22"/>
                <w:szCs w:val="22"/>
              </w:rPr>
              <w:t>Takt</w:t>
            </w:r>
            <w:proofErr w:type="spellEnd"/>
            <w:r w:rsidRPr="0011013F">
              <w:rPr>
                <w:rFonts w:ascii="Courier New" w:hAnsi="Courier New" w:cs="Courier New"/>
                <w:sz w:val="22"/>
                <w:szCs w:val="22"/>
              </w:rPr>
              <w:t xml:space="preserve"> Control</w:t>
            </w:r>
          </w:p>
        </w:tc>
      </w:tr>
      <w:tr w:rsidR="00012728" w14:paraId="70E476D2" w14:textId="77777777" w:rsidTr="00151019">
        <w:tc>
          <w:tcPr>
            <w:tcW w:w="3114" w:type="dxa"/>
          </w:tcPr>
          <w:p w14:paraId="027D29D0" w14:textId="02F91A67" w:rsidR="00012728" w:rsidRDefault="00012728" w:rsidP="00012728">
            <w:pPr>
              <w:pStyle w:val="NormalProposta"/>
              <w:tabs>
                <w:tab w:val="left" w:pos="7938"/>
                <w:tab w:val="decimal" w:pos="8789"/>
              </w:tabs>
              <w:ind w:firstLine="0"/>
              <w:jc w:val="right"/>
            </w:pPr>
            <w:r>
              <w:t>Garantia:</w:t>
            </w:r>
          </w:p>
        </w:tc>
        <w:tc>
          <w:tcPr>
            <w:tcW w:w="7796" w:type="dxa"/>
            <w:vAlign w:val="bottom"/>
          </w:tcPr>
          <w:p w14:paraId="16B9CC6F" w14:textId="45531CCF" w:rsidR="00012728" w:rsidRPr="00B54181" w:rsidRDefault="00012728" w:rsidP="00012728">
            <w:pPr>
              <w:pStyle w:val="NormalProposta"/>
              <w:tabs>
                <w:tab w:val="left" w:pos="7938"/>
                <w:tab w:val="decimal" w:pos="8789"/>
              </w:tabs>
              <w:ind w:firstLine="0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01 ano</w:t>
            </w:r>
          </w:p>
        </w:tc>
      </w:tr>
      <w:tr w:rsidR="00012728" w14:paraId="06EC96A0" w14:textId="77777777" w:rsidTr="00151019">
        <w:tc>
          <w:tcPr>
            <w:tcW w:w="3114" w:type="dxa"/>
          </w:tcPr>
          <w:p w14:paraId="07AF457D" w14:textId="0A073E9D" w:rsidR="00012728" w:rsidRDefault="00012728" w:rsidP="00012728">
            <w:pPr>
              <w:pStyle w:val="NormalProposta"/>
              <w:tabs>
                <w:tab w:val="left" w:pos="7938"/>
                <w:tab w:val="decimal" w:pos="8789"/>
              </w:tabs>
              <w:ind w:firstLine="0"/>
              <w:jc w:val="right"/>
            </w:pPr>
            <w:r>
              <w:t>Cond. Pagamento Materiais:</w:t>
            </w:r>
          </w:p>
        </w:tc>
        <w:tc>
          <w:tcPr>
            <w:tcW w:w="7796" w:type="dxa"/>
            <w:vAlign w:val="bottom"/>
          </w:tcPr>
          <w:p w14:paraId="6A096ECD" w14:textId="784D9558" w:rsidR="00012728" w:rsidRPr="00B54181" w:rsidRDefault="00012728" w:rsidP="00151019">
            <w:pPr>
              <w:pStyle w:val="NormalProposta"/>
              <w:tabs>
                <w:tab w:val="left" w:pos="7938"/>
                <w:tab w:val="decimal" w:pos="8789"/>
              </w:tabs>
              <w:ind w:firstLine="0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B54181">
              <w:rPr>
                <w:rFonts w:ascii="Courier New" w:hAnsi="Courier New" w:cs="Courier New"/>
                <w:sz w:val="22"/>
                <w:szCs w:val="22"/>
              </w:rPr>
              <w:t xml:space="preserve">100% </w:t>
            </w:r>
            <w:r w:rsidR="00151019">
              <w:rPr>
                <w:rFonts w:ascii="Courier New" w:hAnsi="Courier New" w:cs="Courier New"/>
                <w:sz w:val="22"/>
                <w:szCs w:val="22"/>
              </w:rPr>
              <w:t>na entrega dos materiais</w:t>
            </w:r>
            <w:r w:rsidRPr="00B54181">
              <w:rPr>
                <w:rFonts w:ascii="Courier New" w:hAnsi="Courier New" w:cs="Courier New"/>
                <w:sz w:val="22"/>
                <w:szCs w:val="22"/>
              </w:rPr>
              <w:t xml:space="preserve"> (</w:t>
            </w:r>
            <w:r w:rsidR="00151019">
              <w:rPr>
                <w:rFonts w:ascii="Courier New" w:hAnsi="Courier New" w:cs="Courier New"/>
                <w:sz w:val="22"/>
                <w:szCs w:val="22"/>
              </w:rPr>
              <w:t>14</w:t>
            </w:r>
            <w:r w:rsidRPr="00B54181">
              <w:rPr>
                <w:rFonts w:ascii="Courier New" w:hAnsi="Courier New" w:cs="Courier New"/>
                <w:sz w:val="22"/>
                <w:szCs w:val="22"/>
              </w:rPr>
              <w:t xml:space="preserve"> DDL)</w:t>
            </w:r>
          </w:p>
        </w:tc>
      </w:tr>
      <w:tr w:rsidR="00151019" w14:paraId="3F1B00EA" w14:textId="77777777" w:rsidTr="00151019">
        <w:tc>
          <w:tcPr>
            <w:tcW w:w="3114" w:type="dxa"/>
          </w:tcPr>
          <w:p w14:paraId="7E4B6441" w14:textId="50A6F1F5" w:rsidR="00151019" w:rsidRDefault="00151019" w:rsidP="00151019">
            <w:pPr>
              <w:pStyle w:val="NormalProposta"/>
              <w:tabs>
                <w:tab w:val="left" w:pos="7938"/>
                <w:tab w:val="decimal" w:pos="8789"/>
              </w:tabs>
              <w:ind w:firstLine="0"/>
              <w:jc w:val="right"/>
            </w:pPr>
            <w:r>
              <w:t>Cond. Pagamento Serviços:</w:t>
            </w:r>
          </w:p>
        </w:tc>
        <w:tc>
          <w:tcPr>
            <w:tcW w:w="7796" w:type="dxa"/>
            <w:vAlign w:val="bottom"/>
          </w:tcPr>
          <w:p w14:paraId="2D520873" w14:textId="3B149072" w:rsidR="00151019" w:rsidRPr="00B54181" w:rsidRDefault="00151019" w:rsidP="00151019">
            <w:pPr>
              <w:pStyle w:val="NormalProposta"/>
              <w:tabs>
                <w:tab w:val="left" w:pos="7938"/>
                <w:tab w:val="decimal" w:pos="8789"/>
              </w:tabs>
              <w:ind w:firstLine="0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B54181">
              <w:rPr>
                <w:rFonts w:ascii="Courier New" w:hAnsi="Courier New" w:cs="Courier New"/>
                <w:sz w:val="22"/>
                <w:szCs w:val="22"/>
              </w:rPr>
              <w:t xml:space="preserve">100% </w:t>
            </w:r>
            <w:r>
              <w:rPr>
                <w:rFonts w:ascii="Courier New" w:hAnsi="Courier New" w:cs="Courier New"/>
                <w:sz w:val="22"/>
                <w:szCs w:val="22"/>
              </w:rPr>
              <w:t>na entrega da documentação</w:t>
            </w:r>
            <w:r w:rsidRPr="00B54181">
              <w:rPr>
                <w:rFonts w:ascii="Courier New" w:hAnsi="Courier New" w:cs="Courier New"/>
                <w:sz w:val="22"/>
                <w:szCs w:val="22"/>
              </w:rPr>
              <w:t xml:space="preserve"> (</w:t>
            </w:r>
            <w:r>
              <w:rPr>
                <w:rFonts w:ascii="Courier New" w:hAnsi="Courier New" w:cs="Courier New"/>
                <w:sz w:val="22"/>
                <w:szCs w:val="22"/>
              </w:rPr>
              <w:t>14</w:t>
            </w:r>
            <w:r w:rsidRPr="00B54181">
              <w:rPr>
                <w:rFonts w:ascii="Courier New" w:hAnsi="Courier New" w:cs="Courier New"/>
                <w:sz w:val="22"/>
                <w:szCs w:val="22"/>
              </w:rPr>
              <w:t xml:space="preserve"> DDL)</w:t>
            </w:r>
          </w:p>
        </w:tc>
      </w:tr>
      <w:tr w:rsidR="00151019" w14:paraId="5FC7515B" w14:textId="77777777" w:rsidTr="00151019">
        <w:tc>
          <w:tcPr>
            <w:tcW w:w="3114" w:type="dxa"/>
          </w:tcPr>
          <w:p w14:paraId="6A4F0F16" w14:textId="77777777" w:rsidR="00151019" w:rsidRDefault="00151019" w:rsidP="00151019">
            <w:pPr>
              <w:pStyle w:val="NormalProposta"/>
              <w:tabs>
                <w:tab w:val="left" w:pos="7938"/>
                <w:tab w:val="decimal" w:pos="8789"/>
              </w:tabs>
              <w:ind w:firstLine="0"/>
              <w:jc w:val="right"/>
            </w:pPr>
          </w:p>
        </w:tc>
        <w:tc>
          <w:tcPr>
            <w:tcW w:w="7796" w:type="dxa"/>
            <w:vAlign w:val="bottom"/>
          </w:tcPr>
          <w:p w14:paraId="7602AD82" w14:textId="77777777" w:rsidR="00151019" w:rsidRPr="00B54181" w:rsidRDefault="00151019" w:rsidP="00151019">
            <w:pPr>
              <w:pStyle w:val="NormalProposta"/>
              <w:tabs>
                <w:tab w:val="left" w:pos="7938"/>
                <w:tab w:val="decimal" w:pos="8789"/>
              </w:tabs>
              <w:ind w:firstLine="0"/>
              <w:jc w:val="left"/>
              <w:rPr>
                <w:rFonts w:ascii="Courier New" w:hAnsi="Courier New" w:cs="Courier New"/>
                <w:sz w:val="22"/>
                <w:szCs w:val="22"/>
              </w:rPr>
            </w:pPr>
          </w:p>
        </w:tc>
      </w:tr>
    </w:tbl>
    <w:p w14:paraId="16487791" w14:textId="77777777" w:rsidR="00E52808" w:rsidRDefault="00E52808" w:rsidP="00816FD3">
      <w:pPr>
        <w:pStyle w:val="NormalProposta"/>
        <w:tabs>
          <w:tab w:val="left" w:pos="7938"/>
          <w:tab w:val="decimal" w:pos="8789"/>
        </w:tabs>
        <w:spacing w:after="40"/>
        <w:ind w:firstLine="0"/>
        <w:jc w:val="center"/>
        <w:rPr>
          <w:sz w:val="4"/>
          <w:szCs w:val="4"/>
        </w:rPr>
      </w:pPr>
    </w:p>
    <w:p w14:paraId="624DC91D" w14:textId="77777777" w:rsidR="00151019" w:rsidRDefault="00151019" w:rsidP="00816FD3">
      <w:pPr>
        <w:pStyle w:val="NormalProposta"/>
        <w:tabs>
          <w:tab w:val="left" w:pos="7938"/>
          <w:tab w:val="decimal" w:pos="8789"/>
        </w:tabs>
        <w:spacing w:after="40"/>
        <w:ind w:firstLine="0"/>
        <w:jc w:val="center"/>
        <w:rPr>
          <w:sz w:val="4"/>
          <w:szCs w:val="4"/>
        </w:rPr>
      </w:pPr>
    </w:p>
    <w:p w14:paraId="11B12A61" w14:textId="77777777" w:rsidR="00151019" w:rsidRDefault="00151019" w:rsidP="00816FD3">
      <w:pPr>
        <w:pStyle w:val="NormalProposta"/>
        <w:tabs>
          <w:tab w:val="left" w:pos="7938"/>
          <w:tab w:val="decimal" w:pos="8789"/>
        </w:tabs>
        <w:spacing w:after="40"/>
        <w:ind w:firstLine="0"/>
        <w:jc w:val="center"/>
        <w:rPr>
          <w:sz w:val="4"/>
          <w:szCs w:val="4"/>
        </w:rPr>
      </w:pPr>
    </w:p>
    <w:p w14:paraId="034AD897" w14:textId="77777777" w:rsidR="00151019" w:rsidRPr="00816FD3" w:rsidRDefault="00151019" w:rsidP="00816FD3">
      <w:pPr>
        <w:pStyle w:val="NormalProposta"/>
        <w:tabs>
          <w:tab w:val="left" w:pos="7938"/>
          <w:tab w:val="decimal" w:pos="8789"/>
        </w:tabs>
        <w:spacing w:after="40"/>
        <w:ind w:firstLine="0"/>
        <w:jc w:val="center"/>
        <w:rPr>
          <w:sz w:val="4"/>
          <w:szCs w:val="4"/>
        </w:rPr>
      </w:pPr>
    </w:p>
    <w:tbl>
      <w:tblPr>
        <w:tblStyle w:val="Tabelacomgrade"/>
        <w:tblW w:w="1091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9355"/>
      </w:tblGrid>
      <w:tr w:rsidR="00816FD3" w14:paraId="6566608F" w14:textId="77777777" w:rsidTr="00151019">
        <w:tc>
          <w:tcPr>
            <w:tcW w:w="1555" w:type="dxa"/>
          </w:tcPr>
          <w:p w14:paraId="751FB211" w14:textId="15BB6F58" w:rsidR="00816FD3" w:rsidRDefault="00816FD3" w:rsidP="00151019">
            <w:pPr>
              <w:pStyle w:val="NormalProposta"/>
              <w:tabs>
                <w:tab w:val="left" w:pos="7938"/>
                <w:tab w:val="decimal" w:pos="8789"/>
              </w:tabs>
              <w:ind w:firstLine="0"/>
              <w:jc w:val="left"/>
            </w:pPr>
            <w:r>
              <w:t>Observações:</w:t>
            </w:r>
          </w:p>
        </w:tc>
        <w:tc>
          <w:tcPr>
            <w:tcW w:w="9355" w:type="dxa"/>
            <w:vAlign w:val="bottom"/>
          </w:tcPr>
          <w:p w14:paraId="4D925C94" w14:textId="5CE63BC9" w:rsidR="00816FD3" w:rsidRPr="00D8283E" w:rsidRDefault="007647EA" w:rsidP="00816FD3">
            <w:pPr>
              <w:pStyle w:val="Default"/>
              <w:spacing w:before="60" w:after="60"/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D8283E">
              <w:rPr>
                <w:rFonts w:ascii="Courier New" w:hAnsi="Courier New" w:cs="Courier New"/>
                <w:b/>
                <w:bCs/>
                <w:sz w:val="22"/>
                <w:szCs w:val="22"/>
              </w:rPr>
              <w:t xml:space="preserve">O Fornecimento de equipamentos, materiais e instalação elétrica é de responsabilidade </w:t>
            </w:r>
            <w:r w:rsidR="00012728">
              <w:rPr>
                <w:rFonts w:ascii="Courier New" w:hAnsi="Courier New" w:cs="Courier New"/>
                <w:b/>
                <w:bCs/>
                <w:sz w:val="22"/>
                <w:szCs w:val="22"/>
              </w:rPr>
              <w:t>do cliente</w:t>
            </w:r>
            <w:r w:rsidRPr="00D8283E">
              <w:rPr>
                <w:rFonts w:ascii="Courier New" w:hAnsi="Courier New" w:cs="Courier New"/>
                <w:b/>
                <w:bCs/>
                <w:sz w:val="22"/>
                <w:szCs w:val="22"/>
              </w:rPr>
              <w:t>.</w:t>
            </w:r>
          </w:p>
          <w:p w14:paraId="5BFF1F73" w14:textId="0DA55893" w:rsidR="00D8283E" w:rsidRPr="00816FD3" w:rsidRDefault="00D8283E" w:rsidP="00816FD3">
            <w:pPr>
              <w:pStyle w:val="Default"/>
              <w:spacing w:before="60" w:after="60"/>
              <w:rPr>
                <w:rFonts w:ascii="Courier New" w:hAnsi="Courier New" w:cs="Courier New"/>
                <w:sz w:val="22"/>
                <w:szCs w:val="22"/>
              </w:rPr>
            </w:pPr>
          </w:p>
        </w:tc>
      </w:tr>
    </w:tbl>
    <w:p w14:paraId="4AFE12D8" w14:textId="77777777" w:rsidR="002E29E9" w:rsidRDefault="002E29E9" w:rsidP="00D40030">
      <w:pPr>
        <w:pStyle w:val="Default"/>
        <w:rPr>
          <w:color w:val="auto"/>
          <w:sz w:val="17"/>
          <w:szCs w:val="17"/>
        </w:rPr>
      </w:pPr>
    </w:p>
    <w:p w14:paraId="15BE49CD" w14:textId="77777777" w:rsidR="002E29E9" w:rsidRDefault="002E29E9" w:rsidP="00D40030">
      <w:pPr>
        <w:pStyle w:val="Default"/>
        <w:rPr>
          <w:color w:val="auto"/>
          <w:sz w:val="17"/>
          <w:szCs w:val="17"/>
        </w:rPr>
      </w:pPr>
    </w:p>
    <w:p w14:paraId="747845AA" w14:textId="77777777" w:rsidR="002E29E9" w:rsidRDefault="002E29E9" w:rsidP="00D40030">
      <w:pPr>
        <w:pStyle w:val="Default"/>
        <w:rPr>
          <w:color w:val="auto"/>
          <w:sz w:val="17"/>
          <w:szCs w:val="17"/>
        </w:rPr>
      </w:pPr>
    </w:p>
    <w:p w14:paraId="3C1B87E9" w14:textId="77777777" w:rsidR="00012728" w:rsidRDefault="00012728" w:rsidP="00D40030">
      <w:pPr>
        <w:pStyle w:val="Default"/>
        <w:rPr>
          <w:color w:val="auto"/>
          <w:sz w:val="17"/>
          <w:szCs w:val="17"/>
        </w:rPr>
      </w:pPr>
    </w:p>
    <w:p w14:paraId="4F7D9DDB" w14:textId="77777777" w:rsidR="00012728" w:rsidRDefault="00012728" w:rsidP="00D40030">
      <w:pPr>
        <w:pStyle w:val="Default"/>
        <w:rPr>
          <w:color w:val="auto"/>
          <w:sz w:val="17"/>
          <w:szCs w:val="17"/>
        </w:rPr>
      </w:pPr>
    </w:p>
    <w:p w14:paraId="0E112289" w14:textId="77777777" w:rsidR="00012728" w:rsidRDefault="00012728" w:rsidP="00D40030">
      <w:pPr>
        <w:pStyle w:val="Default"/>
        <w:rPr>
          <w:color w:val="auto"/>
          <w:sz w:val="17"/>
          <w:szCs w:val="17"/>
        </w:rPr>
      </w:pPr>
    </w:p>
    <w:p w14:paraId="77BFBDCB" w14:textId="77777777" w:rsidR="00012728" w:rsidRDefault="00012728" w:rsidP="00D40030">
      <w:pPr>
        <w:pStyle w:val="Default"/>
        <w:rPr>
          <w:color w:val="auto"/>
          <w:sz w:val="17"/>
          <w:szCs w:val="17"/>
        </w:rPr>
      </w:pPr>
    </w:p>
    <w:p w14:paraId="00BFD91E" w14:textId="77777777" w:rsidR="00012728" w:rsidRDefault="00012728" w:rsidP="00D40030">
      <w:pPr>
        <w:pStyle w:val="Default"/>
        <w:rPr>
          <w:color w:val="auto"/>
          <w:sz w:val="17"/>
          <w:szCs w:val="17"/>
        </w:rPr>
      </w:pPr>
    </w:p>
    <w:p w14:paraId="1EAB1EE7" w14:textId="77777777" w:rsidR="00012728" w:rsidRDefault="00012728" w:rsidP="00D40030">
      <w:pPr>
        <w:pStyle w:val="Default"/>
        <w:rPr>
          <w:color w:val="auto"/>
          <w:sz w:val="17"/>
          <w:szCs w:val="17"/>
        </w:rPr>
      </w:pPr>
    </w:p>
    <w:p w14:paraId="5122BDB4" w14:textId="375504AC" w:rsidR="00012728" w:rsidRDefault="00715755" w:rsidP="00715755">
      <w:pPr>
        <w:pStyle w:val="Default"/>
        <w:tabs>
          <w:tab w:val="left" w:pos="8835"/>
        </w:tabs>
        <w:rPr>
          <w:color w:val="auto"/>
          <w:sz w:val="17"/>
          <w:szCs w:val="17"/>
        </w:rPr>
      </w:pPr>
      <w:r>
        <w:rPr>
          <w:color w:val="auto"/>
          <w:sz w:val="17"/>
          <w:szCs w:val="17"/>
        </w:rPr>
        <w:tab/>
      </w:r>
    </w:p>
    <w:p w14:paraId="17A05B68" w14:textId="4DDCBCE2" w:rsidR="00012728" w:rsidRDefault="00715755" w:rsidP="00012728">
      <w:pPr>
        <w:pStyle w:val="Default"/>
        <w:ind w:left="426"/>
        <w:rPr>
          <w:color w:val="auto"/>
          <w:sz w:val="17"/>
          <w:szCs w:val="17"/>
        </w:rPr>
      </w:pPr>
      <w:r>
        <w:rPr>
          <w:rFonts w:asciiTheme="minorHAnsi" w:hAnsiTheme="minorHAnsi"/>
          <w:color w:val="auto"/>
        </w:rPr>
        <w:lastRenderedPageBreak/>
        <w:t>Notas</w:t>
      </w:r>
      <w:r w:rsidR="00012728">
        <w:rPr>
          <w:rFonts w:asciiTheme="minorHAnsi" w:hAnsiTheme="minorHAnsi"/>
          <w:color w:val="auto"/>
        </w:rPr>
        <w:t>:</w:t>
      </w:r>
    </w:p>
    <w:tbl>
      <w:tblPr>
        <w:tblStyle w:val="Tabelacomgrade"/>
        <w:tblW w:w="1091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9355"/>
      </w:tblGrid>
      <w:tr w:rsidR="00012728" w14:paraId="32DB5C0C" w14:textId="77777777" w:rsidTr="00012728">
        <w:tc>
          <w:tcPr>
            <w:tcW w:w="1555" w:type="dxa"/>
          </w:tcPr>
          <w:p w14:paraId="016642B4" w14:textId="0FF1BAFE" w:rsidR="00012728" w:rsidRPr="00012728" w:rsidRDefault="00012728" w:rsidP="00012728">
            <w:pPr>
              <w:pStyle w:val="NormalProposta"/>
              <w:tabs>
                <w:tab w:val="left" w:pos="7938"/>
                <w:tab w:val="decimal" w:pos="8789"/>
              </w:tabs>
              <w:ind w:firstLine="0"/>
              <w:jc w:val="left"/>
              <w:rPr>
                <w:b/>
                <w:bCs/>
              </w:rPr>
            </w:pPr>
            <w:r w:rsidRPr="00012728">
              <w:rPr>
                <w:b/>
                <w:bCs/>
              </w:rPr>
              <w:t>PRAZO:</w:t>
            </w:r>
          </w:p>
        </w:tc>
        <w:tc>
          <w:tcPr>
            <w:tcW w:w="9355" w:type="dxa"/>
            <w:vAlign w:val="bottom"/>
          </w:tcPr>
          <w:p w14:paraId="4B19ABA9" w14:textId="0A8BB49A" w:rsidR="00012728" w:rsidRPr="00816FD3" w:rsidRDefault="00012728" w:rsidP="00012728">
            <w:pPr>
              <w:pStyle w:val="Default"/>
              <w:spacing w:before="60" w:after="60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012728">
              <w:rPr>
                <w:rFonts w:ascii="Courier New" w:hAnsi="Courier New" w:cs="Courier New"/>
                <w:sz w:val="22"/>
                <w:szCs w:val="22"/>
              </w:rPr>
              <w:t>Os prazos acima fornecidos estão indicados em dias corridos e estão sujeitos à alteração sem prévio aviso, ficando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012728">
              <w:rPr>
                <w:rFonts w:ascii="Courier New" w:hAnsi="Courier New" w:cs="Courier New"/>
                <w:sz w:val="22"/>
                <w:szCs w:val="22"/>
              </w:rPr>
              <w:t xml:space="preserve">atrelados à disponibilidade a ser confirmada na data do pedido. </w:t>
            </w:r>
            <w:proofErr w:type="gramStart"/>
            <w:r w:rsidRPr="00012728">
              <w:rPr>
                <w:rFonts w:ascii="Courier New" w:hAnsi="Courier New" w:cs="Courier New"/>
                <w:sz w:val="22"/>
                <w:szCs w:val="22"/>
              </w:rPr>
              <w:t>Os mesmos</w:t>
            </w:r>
            <w:proofErr w:type="gramEnd"/>
            <w:r w:rsidRPr="00012728">
              <w:rPr>
                <w:rFonts w:ascii="Courier New" w:hAnsi="Courier New" w:cs="Courier New"/>
                <w:sz w:val="22"/>
                <w:szCs w:val="22"/>
              </w:rPr>
              <w:t xml:space="preserve"> também poderão sofrer alterações em casos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012728">
              <w:rPr>
                <w:rFonts w:ascii="Courier New" w:hAnsi="Courier New" w:cs="Courier New"/>
                <w:sz w:val="22"/>
                <w:szCs w:val="22"/>
              </w:rPr>
              <w:t>fortuitos como greves de portos, aeroportos e agentes aduaneiros que possam comprometer os prazos normais de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012728">
              <w:rPr>
                <w:rFonts w:ascii="Courier New" w:hAnsi="Courier New" w:cs="Courier New"/>
                <w:sz w:val="22"/>
                <w:szCs w:val="22"/>
              </w:rPr>
              <w:t xml:space="preserve">fornecimento, pelos quais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a </w:t>
            </w:r>
            <w:r w:rsidRPr="00012728">
              <w:rPr>
                <w:rFonts w:ascii="Courier New" w:hAnsi="Courier New" w:cs="Courier New"/>
                <w:b/>
                <w:bCs/>
                <w:sz w:val="22"/>
                <w:szCs w:val="22"/>
              </w:rPr>
              <w:t>TAKT CONTROL AUTOMACAO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012728">
              <w:rPr>
                <w:rFonts w:ascii="Courier New" w:hAnsi="Courier New" w:cs="Courier New"/>
                <w:sz w:val="22"/>
                <w:szCs w:val="22"/>
              </w:rPr>
              <w:t>não poderá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012728">
              <w:rPr>
                <w:rFonts w:ascii="Courier New" w:hAnsi="Courier New" w:cs="Courier New"/>
                <w:sz w:val="22"/>
                <w:szCs w:val="22"/>
              </w:rPr>
              <w:t>ser responsabilizada. Nestes casos os prazos ficam sujeitos à regularização dos processos de desembaraço alfandegário.</w:t>
            </w:r>
          </w:p>
        </w:tc>
      </w:tr>
      <w:tr w:rsidR="00012728" w14:paraId="6D73FCD3" w14:textId="77777777" w:rsidTr="00012728">
        <w:tc>
          <w:tcPr>
            <w:tcW w:w="1555" w:type="dxa"/>
          </w:tcPr>
          <w:p w14:paraId="2466FBA6" w14:textId="4C88BA76" w:rsidR="00012728" w:rsidRPr="00012728" w:rsidRDefault="00012728" w:rsidP="00012728">
            <w:pPr>
              <w:pStyle w:val="NormalProposta"/>
              <w:tabs>
                <w:tab w:val="left" w:pos="7938"/>
                <w:tab w:val="decimal" w:pos="8789"/>
              </w:tabs>
              <w:ind w:firstLine="0"/>
              <w:jc w:val="left"/>
              <w:rPr>
                <w:b/>
                <w:bCs/>
              </w:rPr>
            </w:pPr>
            <w:r w:rsidRPr="00012728">
              <w:rPr>
                <w:b/>
                <w:bCs/>
              </w:rPr>
              <w:t>PREÇOS:</w:t>
            </w:r>
          </w:p>
        </w:tc>
        <w:tc>
          <w:tcPr>
            <w:tcW w:w="9355" w:type="dxa"/>
            <w:vAlign w:val="bottom"/>
          </w:tcPr>
          <w:p w14:paraId="1DD0C721" w14:textId="6ADA67EE" w:rsidR="00012728" w:rsidRPr="00816FD3" w:rsidRDefault="00012728" w:rsidP="00012728">
            <w:pPr>
              <w:pStyle w:val="Default"/>
              <w:spacing w:before="60" w:after="60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012728">
              <w:rPr>
                <w:rFonts w:ascii="Courier New" w:hAnsi="Courier New" w:cs="Courier New"/>
                <w:sz w:val="22"/>
                <w:szCs w:val="22"/>
              </w:rPr>
              <w:t>Caso ocorram modificações significativas não previstas no cenário macroeconômico, que impliquem em flutuação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012728">
              <w:rPr>
                <w:rFonts w:ascii="Courier New" w:hAnsi="Courier New" w:cs="Courier New"/>
                <w:sz w:val="22"/>
                <w:szCs w:val="22"/>
              </w:rPr>
              <w:t xml:space="preserve">cambial extraordinária, a </w:t>
            </w:r>
            <w:r w:rsidRPr="00012728">
              <w:rPr>
                <w:rFonts w:ascii="Courier New" w:hAnsi="Courier New" w:cs="Courier New"/>
                <w:b/>
                <w:bCs/>
                <w:sz w:val="22"/>
                <w:szCs w:val="22"/>
              </w:rPr>
              <w:t>TAKT CONTROL AUTOMACAO</w:t>
            </w:r>
            <w:r w:rsidRPr="00012728">
              <w:rPr>
                <w:rFonts w:ascii="Courier New" w:hAnsi="Courier New" w:cs="Courier New"/>
                <w:sz w:val="22"/>
                <w:szCs w:val="22"/>
              </w:rPr>
              <w:t xml:space="preserve"> se reserva no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012728">
              <w:rPr>
                <w:rFonts w:ascii="Courier New" w:hAnsi="Courier New" w:cs="Courier New"/>
                <w:sz w:val="22"/>
                <w:szCs w:val="22"/>
              </w:rPr>
              <w:t>direito de solicitar a alteração nos valores acima propostos de forma a preservar o equilíbrio financeiro desta cotação.</w:t>
            </w:r>
          </w:p>
        </w:tc>
      </w:tr>
      <w:tr w:rsidR="00012728" w14:paraId="6D0487B4" w14:textId="77777777" w:rsidTr="00012728">
        <w:tc>
          <w:tcPr>
            <w:tcW w:w="1555" w:type="dxa"/>
          </w:tcPr>
          <w:p w14:paraId="1427E20A" w14:textId="3E98193D" w:rsidR="00012728" w:rsidRPr="00012728" w:rsidRDefault="00012728" w:rsidP="00012728">
            <w:pPr>
              <w:pStyle w:val="NormalProposta"/>
              <w:tabs>
                <w:tab w:val="left" w:pos="7938"/>
                <w:tab w:val="decimal" w:pos="8789"/>
              </w:tabs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TRIBUTOS</w:t>
            </w:r>
            <w:r w:rsidRPr="00012728">
              <w:rPr>
                <w:b/>
                <w:bCs/>
              </w:rPr>
              <w:t>:</w:t>
            </w:r>
          </w:p>
        </w:tc>
        <w:tc>
          <w:tcPr>
            <w:tcW w:w="9355" w:type="dxa"/>
            <w:vAlign w:val="bottom"/>
          </w:tcPr>
          <w:p w14:paraId="648E964D" w14:textId="77777777" w:rsidR="003A41B2" w:rsidRDefault="00012728" w:rsidP="003A41B2">
            <w:pPr>
              <w:pStyle w:val="Default"/>
              <w:spacing w:before="60" w:after="60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012728">
              <w:rPr>
                <w:rFonts w:ascii="Courier New" w:hAnsi="Courier New" w:cs="Courier New"/>
                <w:sz w:val="22"/>
                <w:szCs w:val="22"/>
              </w:rPr>
              <w:t>Os honorários são brutos, levando em conta que a empresa é optante pelo simples nacional (todos os impostos já estão inclusos).</w:t>
            </w:r>
          </w:p>
          <w:p w14:paraId="591746D0" w14:textId="46EB5373" w:rsidR="003A41B2" w:rsidRPr="00012728" w:rsidRDefault="003A41B2" w:rsidP="003A41B2">
            <w:pPr>
              <w:pStyle w:val="Default"/>
              <w:spacing w:before="60" w:after="60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3A41B2">
              <w:rPr>
                <w:rFonts w:ascii="Courier New" w:hAnsi="Courier New" w:cs="Courier New"/>
                <w:sz w:val="22"/>
                <w:szCs w:val="22"/>
              </w:rPr>
              <w:t>Se houver exigibilidade de retenção do ISSQN, por parte do município onde está instalada a contratante, os preços dos serviços deverão ser acrescidos do percentual correspondente a alíquota retida.</w:t>
            </w:r>
          </w:p>
        </w:tc>
      </w:tr>
      <w:tr w:rsidR="003A41B2" w14:paraId="4B81639B" w14:textId="77777777" w:rsidTr="00012728">
        <w:tc>
          <w:tcPr>
            <w:tcW w:w="1555" w:type="dxa"/>
          </w:tcPr>
          <w:p w14:paraId="32F93328" w14:textId="4EBACD72" w:rsidR="003A41B2" w:rsidRDefault="003A41B2" w:rsidP="00012728">
            <w:pPr>
              <w:pStyle w:val="NormalProposta"/>
              <w:tabs>
                <w:tab w:val="left" w:pos="7938"/>
                <w:tab w:val="decimal" w:pos="8789"/>
              </w:tabs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HORÁRIO:</w:t>
            </w:r>
          </w:p>
        </w:tc>
        <w:tc>
          <w:tcPr>
            <w:tcW w:w="9355" w:type="dxa"/>
            <w:vAlign w:val="bottom"/>
          </w:tcPr>
          <w:p w14:paraId="10E85E60" w14:textId="77777777" w:rsidR="003A41B2" w:rsidRDefault="003A41B2" w:rsidP="003A41B2">
            <w:pPr>
              <w:pStyle w:val="Default"/>
              <w:spacing w:before="60" w:after="60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3A41B2">
              <w:rPr>
                <w:rFonts w:ascii="Courier New" w:hAnsi="Courier New" w:cs="Courier New"/>
                <w:sz w:val="22"/>
                <w:szCs w:val="22"/>
              </w:rPr>
              <w:t xml:space="preserve">Os valores apresentados nesta proposta referem-se à execução dos serviços em </w:t>
            </w:r>
            <w:r w:rsidRPr="003A41B2">
              <w:rPr>
                <w:rFonts w:ascii="Courier New" w:hAnsi="Courier New" w:cs="Courier New"/>
                <w:b/>
                <w:bCs/>
                <w:sz w:val="22"/>
                <w:szCs w:val="22"/>
              </w:rPr>
              <w:t>horário comercial, nos dias úteis</w:t>
            </w:r>
            <w:r w:rsidRPr="003A41B2">
              <w:rPr>
                <w:rFonts w:ascii="Courier New" w:hAnsi="Courier New" w:cs="Courier New"/>
                <w:sz w:val="22"/>
                <w:szCs w:val="22"/>
              </w:rPr>
              <w:t xml:space="preserve"> (segunda a sexta-feira, exceto feriados). Serviços realizados fora deste período poderão estar sujeitos a custos adicionais, a serem previamente acordados entre as partes.</w:t>
            </w:r>
          </w:p>
          <w:p w14:paraId="308D8A95" w14:textId="77777777" w:rsidR="003A41B2" w:rsidRPr="0095449C" w:rsidRDefault="003A41B2" w:rsidP="003A41B2">
            <w:pPr>
              <w:pStyle w:val="NormalDestacado"/>
            </w:pPr>
            <w:r w:rsidRPr="0095449C">
              <w:t>S</w:t>
            </w:r>
            <w:r w:rsidRPr="0095449C">
              <w:rPr>
                <w:spacing w:val="1"/>
              </w:rPr>
              <w:t>e</w:t>
            </w:r>
            <w:r w:rsidRPr="0095449C">
              <w:t>r</w:t>
            </w:r>
            <w:r w:rsidRPr="0095449C">
              <w:rPr>
                <w:spacing w:val="-4"/>
              </w:rPr>
              <w:t>v</w:t>
            </w:r>
            <w:r w:rsidRPr="0095449C">
              <w:t>i</w:t>
            </w:r>
            <w:r w:rsidRPr="0095449C">
              <w:rPr>
                <w:spacing w:val="1"/>
              </w:rPr>
              <w:t>ç</w:t>
            </w:r>
            <w:r w:rsidRPr="0095449C">
              <w:t>os</w:t>
            </w:r>
            <w:r w:rsidRPr="0095449C">
              <w:rPr>
                <w:spacing w:val="1"/>
              </w:rPr>
              <w:t xml:space="preserve"> </w:t>
            </w:r>
            <w:r w:rsidRPr="0095449C">
              <w:t>e</w:t>
            </w:r>
            <w:r w:rsidRPr="0095449C">
              <w:rPr>
                <w:spacing w:val="1"/>
              </w:rPr>
              <w:t xml:space="preserve"> </w:t>
            </w:r>
            <w:r w:rsidRPr="0095449C">
              <w:t>D</w:t>
            </w:r>
            <w:r w:rsidRPr="0095449C">
              <w:rPr>
                <w:spacing w:val="-1"/>
              </w:rPr>
              <w:t>e</w:t>
            </w:r>
            <w:r w:rsidRPr="0095449C">
              <w:rPr>
                <w:spacing w:val="1"/>
              </w:rPr>
              <w:t>s</w:t>
            </w:r>
            <w:r w:rsidRPr="0095449C">
              <w:t>pe</w:t>
            </w:r>
            <w:r w:rsidRPr="0095449C">
              <w:rPr>
                <w:spacing w:val="-1"/>
              </w:rPr>
              <w:t>s</w:t>
            </w:r>
            <w:r w:rsidRPr="0095449C">
              <w:rPr>
                <w:spacing w:val="1"/>
              </w:rPr>
              <w:t>a</w:t>
            </w:r>
            <w:r w:rsidRPr="0095449C">
              <w:t>s</w:t>
            </w:r>
            <w:r w:rsidRPr="0095449C">
              <w:rPr>
                <w:spacing w:val="1"/>
              </w:rPr>
              <w:t xml:space="preserve"> </w:t>
            </w:r>
            <w:r w:rsidRPr="0095449C">
              <w:rPr>
                <w:spacing w:val="-5"/>
              </w:rPr>
              <w:t>A</w:t>
            </w:r>
            <w:r w:rsidRPr="0095449C">
              <w:t>di</w:t>
            </w:r>
            <w:r w:rsidRPr="0095449C">
              <w:rPr>
                <w:spacing w:val="1"/>
              </w:rPr>
              <w:t>c</w:t>
            </w:r>
            <w:r w:rsidRPr="0095449C">
              <w:t>ion</w:t>
            </w:r>
            <w:r w:rsidRPr="0095449C">
              <w:rPr>
                <w:spacing w:val="1"/>
              </w:rPr>
              <w:t>a</w:t>
            </w:r>
            <w:r w:rsidRPr="0095449C">
              <w:t>is</w:t>
            </w:r>
            <w:r w:rsidRPr="0095449C">
              <w:rPr>
                <w:spacing w:val="1"/>
              </w:rPr>
              <w:t xml:space="preserve"> </w:t>
            </w:r>
            <w:r w:rsidRPr="0095449C">
              <w:t>(c</w:t>
            </w:r>
            <w:r w:rsidRPr="0095449C">
              <w:rPr>
                <w:spacing w:val="-1"/>
              </w:rPr>
              <w:t>a</w:t>
            </w:r>
            <w:r w:rsidRPr="0095449C">
              <w:rPr>
                <w:spacing w:val="1"/>
              </w:rPr>
              <w:t>s</w:t>
            </w:r>
            <w:r w:rsidRPr="0095449C">
              <w:t xml:space="preserve">o </w:t>
            </w:r>
            <w:r w:rsidRPr="0095449C">
              <w:rPr>
                <w:spacing w:val="1"/>
              </w:rPr>
              <w:t>se</w:t>
            </w:r>
            <w:r w:rsidRPr="0095449C">
              <w:rPr>
                <w:spacing w:val="-4"/>
              </w:rPr>
              <w:t>j</w:t>
            </w:r>
            <w:r w:rsidRPr="0095449C">
              <w:rPr>
                <w:spacing w:val="1"/>
              </w:rPr>
              <w:t>a</w:t>
            </w:r>
            <w:r w:rsidRPr="0095449C">
              <w:t xml:space="preserve">m </w:t>
            </w:r>
            <w:r w:rsidRPr="0095449C">
              <w:rPr>
                <w:spacing w:val="1"/>
              </w:rPr>
              <w:t>s</w:t>
            </w:r>
            <w:r w:rsidRPr="0095449C">
              <w:t>ol</w:t>
            </w:r>
            <w:r w:rsidRPr="0095449C">
              <w:rPr>
                <w:spacing w:val="-2"/>
              </w:rPr>
              <w:t>i</w:t>
            </w:r>
            <w:r w:rsidRPr="0095449C">
              <w:rPr>
                <w:spacing w:val="1"/>
              </w:rPr>
              <w:t>c</w:t>
            </w:r>
            <w:r w:rsidRPr="0095449C">
              <w:t>itados</w:t>
            </w:r>
            <w:r w:rsidRPr="0095449C">
              <w:rPr>
                <w:spacing w:val="1"/>
              </w:rPr>
              <w:t xml:space="preserve"> </w:t>
            </w:r>
            <w:r w:rsidRPr="0095449C">
              <w:rPr>
                <w:spacing w:val="-2"/>
              </w:rPr>
              <w:t>p</w:t>
            </w:r>
            <w:r w:rsidRPr="0095449C">
              <w:rPr>
                <w:spacing w:val="1"/>
              </w:rPr>
              <w:t>e</w:t>
            </w:r>
            <w:r w:rsidRPr="0095449C">
              <w:t xml:space="preserve">lo </w:t>
            </w:r>
            <w:r w:rsidRPr="0095449C">
              <w:rPr>
                <w:spacing w:val="-1"/>
              </w:rPr>
              <w:t>c</w:t>
            </w:r>
            <w:r w:rsidRPr="0095449C">
              <w:t>l</w:t>
            </w:r>
            <w:r w:rsidRPr="0095449C">
              <w:rPr>
                <w:spacing w:val="1"/>
              </w:rPr>
              <w:t>ie</w:t>
            </w:r>
            <w:r w:rsidRPr="0095449C">
              <w:t>n</w:t>
            </w:r>
            <w:r w:rsidRPr="0095449C">
              <w:rPr>
                <w:spacing w:val="-1"/>
              </w:rPr>
              <w:t>t</w:t>
            </w:r>
            <w:r w:rsidRPr="0095449C">
              <w:rPr>
                <w:spacing w:val="1"/>
              </w:rPr>
              <w:t>e</w:t>
            </w:r>
            <w:r w:rsidRPr="0095449C">
              <w:t>)</w:t>
            </w:r>
          </w:p>
          <w:tbl>
            <w:tblPr>
              <w:tblW w:w="8363" w:type="dxa"/>
              <w:tblInd w:w="572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969"/>
              <w:gridCol w:w="567"/>
              <w:gridCol w:w="1843"/>
              <w:gridCol w:w="1984"/>
            </w:tblGrid>
            <w:tr w:rsidR="003A41B2" w14:paraId="5B00D0D9" w14:textId="77777777" w:rsidTr="00164891">
              <w:trPr>
                <w:trHeight w:hRule="exact" w:val="286"/>
              </w:trPr>
              <w:tc>
                <w:tcPr>
                  <w:tcW w:w="3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0A3AFD" w14:textId="77777777" w:rsidR="003A41B2" w:rsidRDefault="003A41B2" w:rsidP="003A41B2">
                  <w:pPr>
                    <w:ind w:left="-5" w:right="1840" w:firstLine="283"/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Ho</w:t>
                  </w:r>
                  <w:r>
                    <w:rPr>
                      <w:rFonts w:ascii="Arial" w:eastAsia="Arial" w:hAnsi="Arial" w:cs="Arial"/>
                      <w:spacing w:val="2"/>
                      <w:sz w:val="24"/>
                      <w:szCs w:val="24"/>
                    </w:rPr>
                    <w:t>m</w:t>
                  </w:r>
                  <w:r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e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m</w:t>
                  </w: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H</w:t>
                  </w: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o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ra</w:t>
                  </w:r>
                  <w:r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N</w:t>
                  </w: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o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r</w:t>
                  </w:r>
                  <w:r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m</w:t>
                  </w: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a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l</w:t>
                  </w:r>
                </w:p>
              </w:tc>
              <w:tc>
                <w:tcPr>
                  <w:tcW w:w="5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085D2FA" w14:textId="77777777" w:rsidR="003A41B2" w:rsidRDefault="003A41B2" w:rsidP="003A41B2">
                  <w:pPr>
                    <w:spacing w:after="0" w:line="271" w:lineRule="exact"/>
                    <w:ind w:left="64" w:right="-20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R$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8FB9D34" w14:textId="77777777" w:rsidR="003A41B2" w:rsidRDefault="003A41B2" w:rsidP="003A41B2">
                  <w:pPr>
                    <w:tabs>
                      <w:tab w:val="left" w:pos="1273"/>
                    </w:tabs>
                    <w:spacing w:after="0" w:line="271" w:lineRule="exact"/>
                    <w:ind w:left="607" w:right="265"/>
                    <w:jc w:val="right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190</w:t>
                  </w:r>
                  <w:r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,</w:t>
                  </w: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0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7CAD2AC" w14:textId="77777777" w:rsidR="003A41B2" w:rsidRDefault="003A41B2" w:rsidP="003A41B2"/>
              </w:tc>
            </w:tr>
            <w:tr w:rsidR="003A41B2" w14:paraId="78E2FBBA" w14:textId="77777777" w:rsidTr="00164891">
              <w:trPr>
                <w:trHeight w:hRule="exact" w:val="286"/>
              </w:trPr>
              <w:tc>
                <w:tcPr>
                  <w:tcW w:w="3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958EFCB" w14:textId="77777777" w:rsidR="003A41B2" w:rsidRDefault="003A41B2" w:rsidP="003A41B2">
                  <w:pPr>
                    <w:ind w:firstLine="283"/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Ho</w:t>
                  </w:r>
                  <w:r>
                    <w:rPr>
                      <w:rFonts w:ascii="Arial" w:eastAsia="Arial" w:hAnsi="Arial" w:cs="Arial"/>
                      <w:spacing w:val="2"/>
                      <w:sz w:val="24"/>
                      <w:szCs w:val="24"/>
                    </w:rPr>
                    <w:t>m</w:t>
                  </w:r>
                  <w:r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e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m </w:t>
                  </w: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Ho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ra </w:t>
                  </w: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E</w:t>
                  </w:r>
                  <w:r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x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tra</w:t>
                  </w:r>
                </w:p>
              </w:tc>
              <w:tc>
                <w:tcPr>
                  <w:tcW w:w="5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3F42C37" w14:textId="77777777" w:rsidR="003A41B2" w:rsidRDefault="003A41B2" w:rsidP="003A41B2">
                  <w:pPr>
                    <w:spacing w:after="0" w:line="271" w:lineRule="exact"/>
                    <w:ind w:left="64" w:right="-20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R$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512247" w14:textId="77777777" w:rsidR="003A41B2" w:rsidRDefault="003A41B2" w:rsidP="003A41B2">
                  <w:pPr>
                    <w:tabs>
                      <w:tab w:val="left" w:pos="1273"/>
                    </w:tabs>
                    <w:spacing w:after="0" w:line="271" w:lineRule="exact"/>
                    <w:ind w:left="607" w:right="265"/>
                    <w:jc w:val="right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285</w:t>
                  </w:r>
                  <w:r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,</w:t>
                  </w: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0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9CF800" w14:textId="77777777" w:rsidR="003A41B2" w:rsidRDefault="003A41B2" w:rsidP="003A41B2"/>
              </w:tc>
            </w:tr>
            <w:tr w:rsidR="003A41B2" w14:paraId="4384DD1A" w14:textId="77777777" w:rsidTr="00164891">
              <w:trPr>
                <w:trHeight w:hRule="exact" w:val="288"/>
              </w:trPr>
              <w:tc>
                <w:tcPr>
                  <w:tcW w:w="3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6E005B5" w14:textId="77777777" w:rsidR="003A41B2" w:rsidRDefault="003A41B2" w:rsidP="003A41B2">
                  <w:pPr>
                    <w:ind w:firstLine="283"/>
                  </w:pPr>
                  <w:r>
                    <w:rPr>
                      <w:rFonts w:ascii="Arial" w:eastAsia="Arial" w:hAnsi="Arial" w:cs="Arial"/>
                      <w:spacing w:val="2"/>
                      <w:sz w:val="24"/>
                      <w:szCs w:val="24"/>
                    </w:rPr>
                    <w:t>T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ra</w:t>
                  </w: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n</w:t>
                  </w:r>
                  <w:r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s</w:t>
                  </w: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po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rte</w:t>
                  </w:r>
                </w:p>
              </w:tc>
              <w:tc>
                <w:tcPr>
                  <w:tcW w:w="5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B47C366" w14:textId="77777777" w:rsidR="003A41B2" w:rsidRDefault="003A41B2" w:rsidP="003A41B2">
                  <w:pPr>
                    <w:spacing w:after="0" w:line="273" w:lineRule="exact"/>
                    <w:ind w:left="64" w:right="-20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R$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B20074F" w14:textId="77777777" w:rsidR="003A41B2" w:rsidRDefault="003A41B2" w:rsidP="003A41B2">
                  <w:pPr>
                    <w:tabs>
                      <w:tab w:val="left" w:pos="1273"/>
                    </w:tabs>
                    <w:spacing w:after="0" w:line="273" w:lineRule="exact"/>
                    <w:ind w:left="873" w:right="265"/>
                    <w:jc w:val="right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4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,</w:t>
                  </w: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3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6C520B7" w14:textId="77777777" w:rsidR="003A41B2" w:rsidRDefault="003A41B2" w:rsidP="003A41B2">
                  <w:pPr>
                    <w:spacing w:after="0" w:line="273" w:lineRule="exact"/>
                    <w:ind w:left="64" w:right="-20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po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r </w:t>
                  </w:r>
                  <w:r>
                    <w:rPr>
                      <w:rFonts w:ascii="Arial" w:eastAsia="Arial" w:hAnsi="Arial" w:cs="Arial"/>
                      <w:spacing w:val="-2"/>
                      <w:sz w:val="24"/>
                      <w:szCs w:val="24"/>
                    </w:rPr>
                    <w:t>Km</w:t>
                  </w:r>
                </w:p>
              </w:tc>
            </w:tr>
          </w:tbl>
          <w:p w14:paraId="742E5E30" w14:textId="77777777" w:rsidR="003A41B2" w:rsidRDefault="003A41B2" w:rsidP="003A41B2">
            <w:pPr>
              <w:pStyle w:val="Default"/>
              <w:spacing w:before="60" w:after="60"/>
              <w:jc w:val="both"/>
              <w:rPr>
                <w:rFonts w:ascii="Courier New" w:hAnsi="Courier New" w:cs="Courier New"/>
                <w:sz w:val="22"/>
                <w:szCs w:val="22"/>
              </w:rPr>
            </w:pPr>
          </w:p>
          <w:p w14:paraId="1D2C673D" w14:textId="44B6A815" w:rsidR="003A41B2" w:rsidRPr="00012728" w:rsidRDefault="003A41B2" w:rsidP="003A41B2">
            <w:pPr>
              <w:pStyle w:val="Default"/>
              <w:spacing w:before="60" w:after="60"/>
              <w:jc w:val="both"/>
              <w:rPr>
                <w:rFonts w:ascii="Courier New" w:hAnsi="Courier New" w:cs="Courier New"/>
                <w:sz w:val="22"/>
                <w:szCs w:val="22"/>
              </w:rPr>
            </w:pPr>
          </w:p>
        </w:tc>
      </w:tr>
    </w:tbl>
    <w:p w14:paraId="679A8470" w14:textId="77777777" w:rsidR="002E29E9" w:rsidRDefault="002E29E9" w:rsidP="00D40030">
      <w:pPr>
        <w:pStyle w:val="Default"/>
        <w:rPr>
          <w:color w:val="auto"/>
          <w:sz w:val="17"/>
          <w:szCs w:val="17"/>
        </w:rPr>
      </w:pPr>
    </w:p>
    <w:p w14:paraId="4668402B" w14:textId="77777777" w:rsidR="002E29E9" w:rsidRDefault="002E29E9" w:rsidP="00D40030">
      <w:pPr>
        <w:pStyle w:val="Default"/>
        <w:rPr>
          <w:color w:val="auto"/>
          <w:sz w:val="17"/>
          <w:szCs w:val="17"/>
        </w:rPr>
      </w:pPr>
    </w:p>
    <w:p w14:paraId="4E3011B5" w14:textId="5DDCF6C1" w:rsidR="00D40030" w:rsidRPr="00D40030" w:rsidRDefault="00D40030" w:rsidP="002E29E9">
      <w:pPr>
        <w:pStyle w:val="Default"/>
        <w:ind w:left="426"/>
        <w:rPr>
          <w:rFonts w:asciiTheme="minorHAnsi" w:hAnsiTheme="minorHAnsi"/>
          <w:color w:val="auto"/>
        </w:rPr>
      </w:pPr>
      <w:r w:rsidRPr="00D40030">
        <w:rPr>
          <w:rFonts w:asciiTheme="minorHAnsi" w:hAnsiTheme="minorHAnsi"/>
          <w:color w:val="auto"/>
        </w:rPr>
        <w:t>Atenciosamente,</w:t>
      </w:r>
    </w:p>
    <w:p w14:paraId="25242D6A" w14:textId="77777777" w:rsidR="00D40030" w:rsidRPr="0095449C" w:rsidRDefault="00D40030" w:rsidP="00D40030">
      <w:pPr>
        <w:tabs>
          <w:tab w:val="left" w:pos="1134"/>
          <w:tab w:val="left" w:pos="4536"/>
          <w:tab w:val="left" w:pos="6804"/>
          <w:tab w:val="left" w:pos="10206"/>
        </w:tabs>
        <w:spacing w:before="3" w:after="0" w:line="120" w:lineRule="exact"/>
        <w:rPr>
          <w:sz w:val="12"/>
          <w:szCs w:val="12"/>
        </w:rPr>
      </w:pPr>
      <w:r>
        <w:rPr>
          <w:sz w:val="12"/>
          <w:szCs w:val="12"/>
        </w:rPr>
        <w:tab/>
      </w:r>
    </w:p>
    <w:p w14:paraId="504773B6" w14:textId="54049A1A" w:rsidR="007A1A67" w:rsidRPr="0095449C" w:rsidRDefault="00D40030" w:rsidP="007A1A67">
      <w:pPr>
        <w:tabs>
          <w:tab w:val="left" w:pos="1134"/>
          <w:tab w:val="left" w:pos="4536"/>
          <w:tab w:val="left" w:pos="6804"/>
          <w:tab w:val="left" w:pos="10206"/>
        </w:tabs>
        <w:spacing w:before="32" w:after="0" w:line="240" w:lineRule="auto"/>
        <w:ind w:left="514" w:right="-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pacing w:val="-1"/>
        </w:rPr>
        <w:tab/>
      </w:r>
      <w:r w:rsidR="007A1A67">
        <w:rPr>
          <w:rFonts w:ascii="Arial" w:eastAsia="Arial" w:hAnsi="Arial" w:cs="Arial"/>
          <w:b/>
          <w:bCs/>
          <w:spacing w:val="-1"/>
        </w:rPr>
        <w:t>Cristiano Stoski</w:t>
      </w:r>
      <w:r w:rsidR="007A1A67">
        <w:rPr>
          <w:rFonts w:ascii="Arial" w:eastAsia="Arial" w:hAnsi="Arial" w:cs="Arial"/>
          <w:b/>
          <w:bCs/>
          <w:spacing w:val="-1"/>
        </w:rPr>
        <w:tab/>
      </w:r>
      <w:r w:rsidR="007A1A67">
        <w:rPr>
          <w:rFonts w:ascii="Arial" w:eastAsia="Arial" w:hAnsi="Arial" w:cs="Arial"/>
          <w:b/>
          <w:bCs/>
          <w:spacing w:val="-1"/>
        </w:rPr>
        <w:tab/>
      </w:r>
    </w:p>
    <w:p w14:paraId="602EF63D" w14:textId="77777777" w:rsidR="007A1A67" w:rsidRPr="0095449C" w:rsidRDefault="007A1A67" w:rsidP="007A1A67">
      <w:pPr>
        <w:tabs>
          <w:tab w:val="left" w:pos="1134"/>
          <w:tab w:val="left" w:pos="4536"/>
          <w:tab w:val="left" w:pos="6804"/>
          <w:tab w:val="left" w:pos="10206"/>
        </w:tabs>
        <w:spacing w:before="3" w:after="0" w:line="120" w:lineRule="exact"/>
        <w:rPr>
          <w:sz w:val="12"/>
          <w:szCs w:val="12"/>
        </w:rPr>
      </w:pPr>
      <w:r>
        <w:rPr>
          <w:sz w:val="12"/>
          <w:szCs w:val="12"/>
        </w:rPr>
        <w:tab/>
      </w:r>
    </w:p>
    <w:p w14:paraId="04A97C4C" w14:textId="4F98B8DA" w:rsidR="007A1A67" w:rsidRPr="0095449C" w:rsidRDefault="007A1A67" w:rsidP="007A1A67">
      <w:pPr>
        <w:tabs>
          <w:tab w:val="left" w:pos="1134"/>
          <w:tab w:val="left" w:pos="4536"/>
          <w:tab w:val="left" w:pos="6804"/>
          <w:tab w:val="left" w:pos="10206"/>
        </w:tabs>
        <w:spacing w:after="0" w:line="240" w:lineRule="auto"/>
        <w:ind w:left="514" w:right="-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>Engenharia de Projetos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</w:p>
    <w:p w14:paraId="751225EE" w14:textId="30F86221" w:rsidR="007A1A67" w:rsidRPr="0095449C" w:rsidRDefault="007A1A67" w:rsidP="007A1A67">
      <w:pPr>
        <w:tabs>
          <w:tab w:val="left" w:pos="1134"/>
          <w:tab w:val="left" w:pos="1160"/>
          <w:tab w:val="left" w:pos="2268"/>
          <w:tab w:val="left" w:pos="4536"/>
          <w:tab w:val="left" w:pos="6804"/>
          <w:tab w:val="left" w:pos="7938"/>
          <w:tab w:val="left" w:pos="10206"/>
        </w:tabs>
        <w:spacing w:after="0" w:line="228" w:lineRule="exact"/>
        <w:ind w:left="514" w:right="-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pacing w:val="3"/>
          <w:sz w:val="20"/>
          <w:szCs w:val="20"/>
        </w:rPr>
        <w:tab/>
      </w:r>
      <w:r w:rsidRPr="0095449C">
        <w:rPr>
          <w:rFonts w:ascii="Arial" w:eastAsia="Arial" w:hAnsi="Arial" w:cs="Arial"/>
          <w:spacing w:val="3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elefone</w:t>
      </w:r>
      <w:r w:rsidRPr="0095449C">
        <w:rPr>
          <w:rFonts w:ascii="Arial" w:eastAsia="Arial" w:hAnsi="Arial" w:cs="Arial"/>
          <w:sz w:val="20"/>
          <w:szCs w:val="20"/>
        </w:rPr>
        <w:t>:</w:t>
      </w:r>
      <w:r>
        <w:rPr>
          <w:rFonts w:ascii="Arial" w:eastAsia="Arial" w:hAnsi="Arial" w:cs="Arial"/>
          <w:spacing w:val="55"/>
          <w:sz w:val="20"/>
          <w:szCs w:val="20"/>
        </w:rPr>
        <w:tab/>
      </w:r>
      <w:r>
        <w:rPr>
          <w:rFonts w:ascii="Arial" w:eastAsia="Arial" w:hAnsi="Arial" w:cs="Arial"/>
          <w:spacing w:val="1"/>
          <w:sz w:val="20"/>
          <w:szCs w:val="20"/>
        </w:rPr>
        <w:t>(</w:t>
      </w:r>
      <w:r>
        <w:rPr>
          <w:rFonts w:ascii="Arial" w:eastAsia="Arial" w:hAnsi="Arial" w:cs="Arial"/>
          <w:spacing w:val="2"/>
          <w:sz w:val="20"/>
          <w:szCs w:val="20"/>
        </w:rPr>
        <w:t xml:space="preserve">41) </w:t>
      </w:r>
      <w:r>
        <w:rPr>
          <w:rFonts w:ascii="Arial" w:eastAsia="Arial" w:hAnsi="Arial" w:cs="Arial"/>
          <w:sz w:val="20"/>
          <w:szCs w:val="20"/>
        </w:rPr>
        <w:t>4106-3232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</w:p>
    <w:p w14:paraId="54460FC0" w14:textId="43D96B26" w:rsidR="007A1A67" w:rsidRDefault="007A1A67" w:rsidP="007A1A67">
      <w:pPr>
        <w:tabs>
          <w:tab w:val="left" w:pos="1134"/>
          <w:tab w:val="left" w:pos="2268"/>
          <w:tab w:val="left" w:pos="4536"/>
          <w:tab w:val="left" w:pos="6804"/>
          <w:tab w:val="left" w:pos="7938"/>
          <w:tab w:val="left" w:pos="10206"/>
        </w:tabs>
        <w:spacing w:after="0" w:line="240" w:lineRule="auto"/>
        <w:ind w:left="514" w:right="-85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  <w:r w:rsidRPr="0095449C">
        <w:rPr>
          <w:rFonts w:ascii="Arial" w:eastAsia="Arial" w:hAnsi="Arial" w:cs="Arial"/>
          <w:sz w:val="20"/>
          <w:szCs w:val="20"/>
        </w:rPr>
        <w:t>Ce</w:t>
      </w:r>
      <w:r w:rsidRPr="0095449C">
        <w:rPr>
          <w:rFonts w:ascii="Arial" w:eastAsia="Arial" w:hAnsi="Arial" w:cs="Arial"/>
          <w:spacing w:val="-1"/>
          <w:sz w:val="20"/>
          <w:szCs w:val="20"/>
        </w:rPr>
        <w:t>l</w:t>
      </w:r>
      <w:r>
        <w:rPr>
          <w:rFonts w:ascii="Arial" w:eastAsia="Arial" w:hAnsi="Arial" w:cs="Arial"/>
          <w:spacing w:val="-1"/>
          <w:sz w:val="20"/>
          <w:szCs w:val="20"/>
        </w:rPr>
        <w:t>ular</w:t>
      </w:r>
      <w:r w:rsidRPr="0095449C">
        <w:rPr>
          <w:rFonts w:ascii="Arial" w:eastAsia="Arial" w:hAnsi="Arial" w:cs="Arial"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pacing w:val="1"/>
          <w:sz w:val="20"/>
          <w:szCs w:val="20"/>
        </w:rPr>
        <w:t>(</w:t>
      </w:r>
      <w:r>
        <w:rPr>
          <w:rFonts w:ascii="Arial" w:eastAsia="Arial" w:hAnsi="Arial" w:cs="Arial"/>
          <w:spacing w:val="2"/>
          <w:sz w:val="20"/>
          <w:szCs w:val="20"/>
        </w:rPr>
        <w:t xml:space="preserve">41) </w:t>
      </w:r>
      <w:r>
        <w:rPr>
          <w:rFonts w:ascii="Arial" w:eastAsia="Arial" w:hAnsi="Arial" w:cs="Arial"/>
          <w:sz w:val="20"/>
          <w:szCs w:val="20"/>
        </w:rPr>
        <w:t>9 9862-2287</w:t>
      </w:r>
      <w:r w:rsidRPr="0095449C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</w:p>
    <w:p w14:paraId="6062B7E0" w14:textId="06F05E82" w:rsidR="00816FD3" w:rsidRPr="00D40030" w:rsidRDefault="007A1A67" w:rsidP="007A1A67">
      <w:pPr>
        <w:tabs>
          <w:tab w:val="left" w:pos="1134"/>
          <w:tab w:val="left" w:pos="4536"/>
          <w:tab w:val="left" w:pos="6804"/>
          <w:tab w:val="left" w:pos="10206"/>
        </w:tabs>
        <w:spacing w:before="32" w:after="0" w:line="240" w:lineRule="auto"/>
        <w:ind w:left="514" w:right="-20"/>
        <w:rPr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tab/>
      </w:r>
      <w:hyperlink r:id="rId8" w:history="1">
        <w:r w:rsidRPr="008B6FD6">
          <w:rPr>
            <w:rStyle w:val="Hyperlink"/>
            <w:rFonts w:ascii="Arial" w:eastAsia="Arial" w:hAnsi="Arial" w:cs="Arial"/>
            <w:sz w:val="20"/>
            <w:szCs w:val="20"/>
          </w:rPr>
          <w:t>cristiano.stoski@taktcontrol.com.br</w:t>
        </w:r>
      </w:hyperlink>
      <w:r>
        <w:rPr>
          <w:rFonts w:ascii="Arial" w:eastAsia="Arial" w:hAnsi="Arial" w:cs="Arial"/>
          <w:color w:val="0000FF"/>
          <w:sz w:val="20"/>
          <w:szCs w:val="20"/>
        </w:rPr>
        <w:tab/>
      </w:r>
      <w:r>
        <w:rPr>
          <w:rFonts w:ascii="Arial" w:eastAsia="Arial" w:hAnsi="Arial" w:cs="Arial"/>
          <w:color w:val="0000FF"/>
          <w:sz w:val="20"/>
          <w:szCs w:val="20"/>
        </w:rPr>
        <w:tab/>
      </w:r>
    </w:p>
    <w:sectPr w:rsidR="00816FD3" w:rsidRPr="00D40030" w:rsidSect="00E52808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480" w:right="424" w:bottom="1417" w:left="567" w:header="284" w:footer="3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B28DC" w14:textId="77777777" w:rsidR="00C44852" w:rsidRDefault="00C44852" w:rsidP="00B830E6">
      <w:pPr>
        <w:spacing w:after="0" w:line="240" w:lineRule="auto"/>
      </w:pPr>
      <w:r>
        <w:separator/>
      </w:r>
    </w:p>
  </w:endnote>
  <w:endnote w:type="continuationSeparator" w:id="0">
    <w:p w14:paraId="70D2B782" w14:textId="77777777" w:rsidR="00C44852" w:rsidRDefault="00C44852" w:rsidP="00B83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NewPSMT">
    <w:altName w:val="Courier New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F68D8" w14:textId="3E689534" w:rsidR="008610D4" w:rsidRPr="008610D4" w:rsidRDefault="00816FD3" w:rsidP="008610D4">
    <w:pPr>
      <w:pStyle w:val="NormalProposta"/>
      <w:tabs>
        <w:tab w:val="right" w:pos="10915"/>
      </w:tabs>
      <w:spacing w:after="0" w:line="240" w:lineRule="auto"/>
      <w:ind w:firstLine="0"/>
      <w:jc w:val="right"/>
    </w:pPr>
    <w:r>
      <w:rPr>
        <w:noProof/>
        <w:lang w:eastAsia="pt-BR"/>
      </w:rPr>
      <w:t xml:space="preserve">  </w:t>
    </w:r>
    <w:r w:rsidR="008610D4" w:rsidRPr="008610D4">
      <w:t xml:space="preserve">Curitiba, </w:t>
    </w:r>
    <w:r w:rsidR="00715755">
      <w:fldChar w:fldCharType="begin"/>
    </w:r>
    <w:r w:rsidR="00715755">
      <w:instrText xml:space="preserve"> DATE  \@ "d' de 'MMMM' de 'yyyy"  \* MERGEFORMAT </w:instrText>
    </w:r>
    <w:r w:rsidR="00715755">
      <w:fldChar w:fldCharType="separate"/>
    </w:r>
    <w:r w:rsidR="003A41B2">
      <w:rPr>
        <w:noProof/>
      </w:rPr>
      <w:t>1 de maio de 2025</w:t>
    </w:r>
    <w:r w:rsidR="00715755">
      <w:fldChar w:fldCharType="end"/>
    </w:r>
  </w:p>
  <w:p w14:paraId="2F58896B" w14:textId="6D45F97D" w:rsidR="00816FD3" w:rsidRDefault="00816FD3" w:rsidP="00B830E6">
    <w:pPr>
      <w:spacing w:after="0" w:line="200" w:lineRule="exact"/>
      <w:rPr>
        <w:noProof/>
        <w:lang w:eastAsia="pt-BR"/>
      </w:rPr>
    </w:pPr>
    <w:r>
      <w:rPr>
        <w:noProof/>
        <w:lang w:eastAsia="pt-BR"/>
      </w:rPr>
      <w:t xml:space="preserve">  </w:t>
    </w:r>
  </w:p>
  <w:tbl>
    <w:tblPr>
      <w:tblStyle w:val="Tabelacomgrade"/>
      <w:tblW w:w="1105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1055"/>
    </w:tblGrid>
    <w:tr w:rsidR="00816FD3" w14:paraId="7F116054" w14:textId="77777777" w:rsidTr="000508D2">
      <w:trPr>
        <w:trHeight w:hRule="exact" w:val="28"/>
      </w:trPr>
      <w:tc>
        <w:tcPr>
          <w:tcW w:w="11055" w:type="dxa"/>
          <w:shd w:val="clear" w:color="auto" w:fill="FF8000"/>
          <w:vAlign w:val="center"/>
        </w:tcPr>
        <w:p w14:paraId="729CA922" w14:textId="77777777" w:rsidR="00816FD3" w:rsidRDefault="00816FD3" w:rsidP="000508D2">
          <w:pPr>
            <w:jc w:val="center"/>
            <w:rPr>
              <w:sz w:val="22"/>
              <w:szCs w:val="22"/>
            </w:rPr>
          </w:pPr>
        </w:p>
      </w:tc>
    </w:tr>
    <w:tr w:rsidR="00816FD3" w14:paraId="77F185F3" w14:textId="77777777" w:rsidTr="000508D2">
      <w:trPr>
        <w:trHeight w:hRule="exact" w:val="28"/>
      </w:trPr>
      <w:tc>
        <w:tcPr>
          <w:tcW w:w="11055" w:type="dxa"/>
          <w:shd w:val="clear" w:color="auto" w:fill="666666"/>
          <w:vAlign w:val="center"/>
        </w:tcPr>
        <w:p w14:paraId="58A974C5" w14:textId="77777777" w:rsidR="00816FD3" w:rsidRDefault="00816FD3" w:rsidP="000508D2">
          <w:pPr>
            <w:jc w:val="center"/>
            <w:rPr>
              <w:sz w:val="22"/>
              <w:szCs w:val="22"/>
            </w:rPr>
          </w:pPr>
        </w:p>
      </w:tc>
    </w:tr>
  </w:tbl>
  <w:p w14:paraId="07ACBA0F" w14:textId="77777777" w:rsidR="00816FD3" w:rsidRDefault="00816FD3" w:rsidP="00B830E6">
    <w:pPr>
      <w:spacing w:after="0" w:line="200" w:lineRule="exact"/>
      <w:rPr>
        <w:sz w:val="20"/>
        <w:szCs w:val="20"/>
      </w:rPr>
    </w:pPr>
  </w:p>
  <w:p w14:paraId="086A91D1" w14:textId="77777777" w:rsidR="00816FD3" w:rsidRDefault="00816FD3" w:rsidP="00B830E6">
    <w:pPr>
      <w:jc w:val="right"/>
    </w:pPr>
    <w:r>
      <w:t xml:space="preserve">Página </w:t>
    </w:r>
    <w:r>
      <w:fldChar w:fldCharType="begin"/>
    </w:r>
    <w:r>
      <w:instrText xml:space="preserve"> PAGE  \* Arabic  \* MERGEFORMAT </w:instrText>
    </w:r>
    <w:r>
      <w:fldChar w:fldCharType="separate"/>
    </w:r>
    <w:r w:rsidR="00AE0F34">
      <w:rPr>
        <w:noProof/>
      </w:rPr>
      <w:t>1</w:t>
    </w:r>
    <w:r>
      <w:fldChar w:fldCharType="end"/>
    </w:r>
    <w:r>
      <w:t xml:space="preserve"> de </w:t>
    </w:r>
    <w:fldSimple w:instr=" NUMPAGES  \* Arabic  \* MERGEFORMAT ">
      <w:r w:rsidR="00AE0F34"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41F85" w14:textId="77777777" w:rsidR="00C44852" w:rsidRDefault="00C44852" w:rsidP="00B830E6">
      <w:pPr>
        <w:spacing w:after="0" w:line="240" w:lineRule="auto"/>
      </w:pPr>
      <w:r>
        <w:separator/>
      </w:r>
    </w:p>
  </w:footnote>
  <w:footnote w:type="continuationSeparator" w:id="0">
    <w:p w14:paraId="46A86BB6" w14:textId="77777777" w:rsidR="00C44852" w:rsidRDefault="00C44852" w:rsidP="00B830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FDC8A" w14:textId="77777777" w:rsidR="00816FD3" w:rsidRDefault="00C82C4D">
    <w:pPr>
      <w:pStyle w:val="Cabealho"/>
    </w:pPr>
    <w:r>
      <w:rPr>
        <w:noProof/>
        <w:lang w:eastAsia="pt-BR"/>
      </w:rPr>
      <w:pict w14:anchorId="7AAB4E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1608" o:spid="_x0000_s1026" type="#_x0000_t75" style="position:absolute;margin-left:0;margin-top:0;width:467.5pt;height:102.25pt;z-index:-251655168;mso-position-horizontal:center;mso-position-horizontal-relative:margin;mso-position-vertical:center;mso-position-vertical-relative:margin" o:allowincell="f">
          <v:imagedata r:id="rId1" o:title="logomarca_monocromática_O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7D082" w14:textId="0556E23A" w:rsidR="00816FD3" w:rsidRDefault="00DA6B45"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4DA78E44" wp14:editId="7DF82C2A">
          <wp:simplePos x="0" y="0"/>
          <wp:positionH relativeFrom="page">
            <wp:posOffset>707390</wp:posOffset>
          </wp:positionH>
          <wp:positionV relativeFrom="margin">
            <wp:posOffset>-636905</wp:posOffset>
          </wp:positionV>
          <wp:extent cx="6228080" cy="566420"/>
          <wp:effectExtent l="0" t="0" r="1270" b="508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8080" cy="566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82C4D">
      <w:rPr>
        <w:noProof/>
        <w:lang w:eastAsia="pt-BR"/>
      </w:rPr>
      <w:pict w14:anchorId="18DF68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1609" o:spid="_x0000_s1027" type="#_x0000_t75" style="position:absolute;margin-left:0;margin-top:0;width:467.5pt;height:102.25pt;z-index:-251654144;mso-position-horizontal:center;mso-position-horizontal-relative:margin;mso-position-vertical:center;mso-position-vertical-relative:margin" o:allowincell="f">
          <v:imagedata r:id="rId2" o:title="logomarca_monocromática_OK" gain="19661f" blacklevel="22938f"/>
          <w10:wrap anchorx="margin" anchory="margin"/>
        </v:shape>
      </w:pict>
    </w:r>
  </w:p>
  <w:p w14:paraId="7CA6C631" w14:textId="77777777" w:rsidR="00816FD3" w:rsidRDefault="00816FD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C0926" w14:textId="77777777" w:rsidR="00816FD3" w:rsidRDefault="00C82C4D">
    <w:pPr>
      <w:pStyle w:val="Cabealho"/>
    </w:pPr>
    <w:r>
      <w:rPr>
        <w:noProof/>
        <w:lang w:eastAsia="pt-BR"/>
      </w:rPr>
      <w:pict w14:anchorId="7F6BC3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1607" o:spid="_x0000_s1025" type="#_x0000_t75" style="position:absolute;margin-left:0;margin-top:0;width:467.5pt;height:102.25pt;z-index:-251656192;mso-position-horizontal:center;mso-position-horizontal-relative:margin;mso-position-vertical:center;mso-position-vertical-relative:margin" o:allowincell="f">
          <v:imagedata r:id="rId1" o:title="logomarca_monocromática_O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6206"/>
    <w:multiLevelType w:val="hybridMultilevel"/>
    <w:tmpl w:val="AA447416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D326FD8"/>
    <w:multiLevelType w:val="multilevel"/>
    <w:tmpl w:val="E7762C9E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58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1571" w:hanging="358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2" w15:restartNumberingAfterBreak="0">
    <w:nsid w:val="0E8F48A1"/>
    <w:multiLevelType w:val="hybridMultilevel"/>
    <w:tmpl w:val="A59831F8"/>
    <w:lvl w:ilvl="0" w:tplc="6B9A7132">
      <w:start w:val="1"/>
      <w:numFmt w:val="bullet"/>
      <w:pStyle w:val="MarcadProposta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02327AC"/>
    <w:multiLevelType w:val="multilevel"/>
    <w:tmpl w:val="DAC0A8E0"/>
    <w:name w:val="OrdemProposta"/>
    <w:lvl w:ilvl="0">
      <w:start w:val="1"/>
      <w:numFmt w:val="decimal"/>
      <w:pStyle w:val="TitProp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PROP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ITPROP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1734717"/>
    <w:multiLevelType w:val="multilevel"/>
    <w:tmpl w:val="9F6215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5C8B133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F2D5435"/>
    <w:multiLevelType w:val="hybridMultilevel"/>
    <w:tmpl w:val="2FA087D2"/>
    <w:lvl w:ilvl="0" w:tplc="83446F16">
      <w:start w:val="1"/>
      <w:numFmt w:val="decimal"/>
      <w:lvlText w:val="%1)"/>
      <w:lvlJc w:val="left"/>
      <w:pPr>
        <w:ind w:left="158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302" w:hanging="360"/>
      </w:pPr>
    </w:lvl>
    <w:lvl w:ilvl="2" w:tplc="0416001B" w:tentative="1">
      <w:start w:val="1"/>
      <w:numFmt w:val="lowerRoman"/>
      <w:lvlText w:val="%3."/>
      <w:lvlJc w:val="right"/>
      <w:pPr>
        <w:ind w:left="3022" w:hanging="180"/>
      </w:pPr>
    </w:lvl>
    <w:lvl w:ilvl="3" w:tplc="0416000F" w:tentative="1">
      <w:start w:val="1"/>
      <w:numFmt w:val="decimal"/>
      <w:lvlText w:val="%4."/>
      <w:lvlJc w:val="left"/>
      <w:pPr>
        <w:ind w:left="3742" w:hanging="360"/>
      </w:pPr>
    </w:lvl>
    <w:lvl w:ilvl="4" w:tplc="04160019" w:tentative="1">
      <w:start w:val="1"/>
      <w:numFmt w:val="lowerLetter"/>
      <w:lvlText w:val="%5."/>
      <w:lvlJc w:val="left"/>
      <w:pPr>
        <w:ind w:left="4462" w:hanging="360"/>
      </w:pPr>
    </w:lvl>
    <w:lvl w:ilvl="5" w:tplc="0416001B" w:tentative="1">
      <w:start w:val="1"/>
      <w:numFmt w:val="lowerRoman"/>
      <w:lvlText w:val="%6."/>
      <w:lvlJc w:val="right"/>
      <w:pPr>
        <w:ind w:left="5182" w:hanging="180"/>
      </w:pPr>
    </w:lvl>
    <w:lvl w:ilvl="6" w:tplc="0416000F" w:tentative="1">
      <w:start w:val="1"/>
      <w:numFmt w:val="decimal"/>
      <w:lvlText w:val="%7."/>
      <w:lvlJc w:val="left"/>
      <w:pPr>
        <w:ind w:left="5902" w:hanging="360"/>
      </w:pPr>
    </w:lvl>
    <w:lvl w:ilvl="7" w:tplc="04160019" w:tentative="1">
      <w:start w:val="1"/>
      <w:numFmt w:val="lowerLetter"/>
      <w:lvlText w:val="%8."/>
      <w:lvlJc w:val="left"/>
      <w:pPr>
        <w:ind w:left="6622" w:hanging="360"/>
      </w:pPr>
    </w:lvl>
    <w:lvl w:ilvl="8" w:tplc="0416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7" w15:restartNumberingAfterBreak="0">
    <w:nsid w:val="7F3C7510"/>
    <w:multiLevelType w:val="multilevel"/>
    <w:tmpl w:val="C9D0BBAC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num w:numId="1" w16cid:durableId="490171215">
    <w:abstractNumId w:val="7"/>
  </w:num>
  <w:num w:numId="2" w16cid:durableId="148253354">
    <w:abstractNumId w:val="2"/>
  </w:num>
  <w:num w:numId="3" w16cid:durableId="98382161">
    <w:abstractNumId w:val="3"/>
  </w:num>
  <w:num w:numId="4" w16cid:durableId="626472232">
    <w:abstractNumId w:val="0"/>
  </w:num>
  <w:num w:numId="5" w16cid:durableId="134681454">
    <w:abstractNumId w:val="4"/>
  </w:num>
  <w:num w:numId="6" w16cid:durableId="1982340279">
    <w:abstractNumId w:val="6"/>
  </w:num>
  <w:num w:numId="7" w16cid:durableId="1860852808">
    <w:abstractNumId w:val="1"/>
  </w:num>
  <w:num w:numId="8" w16cid:durableId="845821658">
    <w:abstractNumId w:val="5"/>
  </w:num>
  <w:num w:numId="9" w16cid:durableId="1848251269">
    <w:abstractNumId w:val="3"/>
    <w:lvlOverride w:ilvl="0">
      <w:lvl w:ilvl="0">
        <w:start w:val="1"/>
        <w:numFmt w:val="decimal"/>
        <w:pStyle w:val="TitProp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TITPROP2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TITPROP3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0" w16cid:durableId="201976927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D:\Documentos Padrão\Lista_Clientes_Fornecedore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essoasFisicas$`"/>
    <w:activeRecord w:val="8"/>
    <w:odso>
      <w:udl w:val="Provider=Microsoft.ACE.OLEDB.12.0;User ID=Admin;Data Source=D:\Documentos Padrão\Lista_Clientes_Fornecedore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essoasFisicas$"/>
      <w:src r:id="rId2"/>
      <w:colDelim w:val="9"/>
      <w:type w:val="database"/>
      <w:fHdr/>
      <w:fieldMapData>
        <w:column w:val="0"/>
        <w:lid w:val="pt-BR"/>
      </w:fieldMapData>
      <w:fieldMapData>
        <w:type w:val="dbColumn"/>
        <w:name w:val="Cargo"/>
        <w:mappedName w:val="Título honorário"/>
        <w:column w:val="2"/>
        <w:lid w:val="pt-BR"/>
      </w:fieldMapData>
      <w:fieldMapData>
        <w:type w:val="dbColumn"/>
        <w:name w:val="Nome"/>
        <w:mappedName w:val="Nome"/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Cargo"/>
        <w:mappedName w:val="Cargo"/>
        <w:column w:val="2"/>
        <w:lid w:val="pt-BR"/>
      </w:fieldMapData>
      <w:fieldMapData>
        <w:type w:val="dbColumn"/>
        <w:name w:val="Empresa"/>
        <w:mappedName w:val="Empresa"/>
        <w:column w:val="6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1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E7"/>
    <w:rsid w:val="00012728"/>
    <w:rsid w:val="00031807"/>
    <w:rsid w:val="00037E1F"/>
    <w:rsid w:val="000508D2"/>
    <w:rsid w:val="0006683B"/>
    <w:rsid w:val="00066D1D"/>
    <w:rsid w:val="00072366"/>
    <w:rsid w:val="00074EE7"/>
    <w:rsid w:val="0011013F"/>
    <w:rsid w:val="00151019"/>
    <w:rsid w:val="001972AB"/>
    <w:rsid w:val="001A25F1"/>
    <w:rsid w:val="001C7D96"/>
    <w:rsid w:val="001E1B03"/>
    <w:rsid w:val="001F2A93"/>
    <w:rsid w:val="001F6CE5"/>
    <w:rsid w:val="0023404A"/>
    <w:rsid w:val="00265D22"/>
    <w:rsid w:val="00274F21"/>
    <w:rsid w:val="002844A0"/>
    <w:rsid w:val="00290A43"/>
    <w:rsid w:val="002B5EC8"/>
    <w:rsid w:val="002E29E9"/>
    <w:rsid w:val="002F737D"/>
    <w:rsid w:val="00315D26"/>
    <w:rsid w:val="00317071"/>
    <w:rsid w:val="00352947"/>
    <w:rsid w:val="00354994"/>
    <w:rsid w:val="003858CA"/>
    <w:rsid w:val="00397122"/>
    <w:rsid w:val="003A41B2"/>
    <w:rsid w:val="00410622"/>
    <w:rsid w:val="00462592"/>
    <w:rsid w:val="004732AF"/>
    <w:rsid w:val="004C2FB5"/>
    <w:rsid w:val="004E7093"/>
    <w:rsid w:val="00507D2B"/>
    <w:rsid w:val="00515F56"/>
    <w:rsid w:val="00537F56"/>
    <w:rsid w:val="00614D7F"/>
    <w:rsid w:val="0064352B"/>
    <w:rsid w:val="00683031"/>
    <w:rsid w:val="006A5AB8"/>
    <w:rsid w:val="006A5BAE"/>
    <w:rsid w:val="006B6BE7"/>
    <w:rsid w:val="006C15FB"/>
    <w:rsid w:val="00715755"/>
    <w:rsid w:val="00740B1B"/>
    <w:rsid w:val="00740DB8"/>
    <w:rsid w:val="007647EA"/>
    <w:rsid w:val="00786AAD"/>
    <w:rsid w:val="007A1179"/>
    <w:rsid w:val="007A1A67"/>
    <w:rsid w:val="007D07F8"/>
    <w:rsid w:val="007F56EE"/>
    <w:rsid w:val="00816FD3"/>
    <w:rsid w:val="008610D4"/>
    <w:rsid w:val="00864FDD"/>
    <w:rsid w:val="00876C4A"/>
    <w:rsid w:val="008B40C5"/>
    <w:rsid w:val="008E5898"/>
    <w:rsid w:val="008F140D"/>
    <w:rsid w:val="009050BC"/>
    <w:rsid w:val="009351EB"/>
    <w:rsid w:val="00956953"/>
    <w:rsid w:val="0096209A"/>
    <w:rsid w:val="009E63A1"/>
    <w:rsid w:val="00A206F2"/>
    <w:rsid w:val="00A248FC"/>
    <w:rsid w:val="00A3408F"/>
    <w:rsid w:val="00A5653F"/>
    <w:rsid w:val="00A83B3A"/>
    <w:rsid w:val="00AE0F34"/>
    <w:rsid w:val="00AF492D"/>
    <w:rsid w:val="00AF5B6E"/>
    <w:rsid w:val="00AF7008"/>
    <w:rsid w:val="00B54181"/>
    <w:rsid w:val="00B66BC4"/>
    <w:rsid w:val="00B830E6"/>
    <w:rsid w:val="00BA653E"/>
    <w:rsid w:val="00BC0B3F"/>
    <w:rsid w:val="00BC52B8"/>
    <w:rsid w:val="00BD0F68"/>
    <w:rsid w:val="00C0496C"/>
    <w:rsid w:val="00C44852"/>
    <w:rsid w:val="00C47A06"/>
    <w:rsid w:val="00C505E6"/>
    <w:rsid w:val="00C7428F"/>
    <w:rsid w:val="00C82C4D"/>
    <w:rsid w:val="00C84B3F"/>
    <w:rsid w:val="00C909AE"/>
    <w:rsid w:val="00CA6B83"/>
    <w:rsid w:val="00CC2F90"/>
    <w:rsid w:val="00CD67E7"/>
    <w:rsid w:val="00D22A4A"/>
    <w:rsid w:val="00D40030"/>
    <w:rsid w:val="00D43BC9"/>
    <w:rsid w:val="00D540B6"/>
    <w:rsid w:val="00D80EDC"/>
    <w:rsid w:val="00D820C2"/>
    <w:rsid w:val="00D8283E"/>
    <w:rsid w:val="00D91468"/>
    <w:rsid w:val="00DA44B3"/>
    <w:rsid w:val="00DA6B45"/>
    <w:rsid w:val="00DB0C66"/>
    <w:rsid w:val="00E52808"/>
    <w:rsid w:val="00E63F29"/>
    <w:rsid w:val="00E745D4"/>
    <w:rsid w:val="00E80A4B"/>
    <w:rsid w:val="00E820F4"/>
    <w:rsid w:val="00E91F03"/>
    <w:rsid w:val="00E9759C"/>
    <w:rsid w:val="00EB7822"/>
    <w:rsid w:val="00EE2AAB"/>
    <w:rsid w:val="00EE2AAC"/>
    <w:rsid w:val="00EE703E"/>
    <w:rsid w:val="00F15DC8"/>
    <w:rsid w:val="00F27A98"/>
    <w:rsid w:val="00F47A8F"/>
    <w:rsid w:val="00F60541"/>
    <w:rsid w:val="00F66039"/>
    <w:rsid w:val="00F96450"/>
    <w:rsid w:val="00FC3F5D"/>
    <w:rsid w:val="00FC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23DD44"/>
  <w15:docId w15:val="{D681C1F9-83BB-4B78-8AA9-D705AEAAD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12728"/>
  </w:style>
  <w:style w:type="paragraph" w:styleId="Ttulo1">
    <w:name w:val="heading 1"/>
    <w:basedOn w:val="Normal"/>
    <w:next w:val="Normal"/>
    <w:link w:val="Ttulo1Char"/>
    <w:uiPriority w:val="9"/>
    <w:rsid w:val="00B66B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arcadProposta">
    <w:name w:val="MarcadProposta"/>
    <w:basedOn w:val="NormalProposta"/>
    <w:link w:val="MarcadPropostaChar"/>
    <w:qFormat/>
    <w:rsid w:val="000508D2"/>
    <w:pPr>
      <w:numPr>
        <w:numId w:val="2"/>
      </w:numPr>
      <w:spacing w:after="40" w:line="240" w:lineRule="auto"/>
      <w:ind w:left="1570" w:hanging="357"/>
    </w:pPr>
    <w:rPr>
      <w:rFonts w:asciiTheme="minorHAnsi" w:hAnsiTheme="minorHAnsi"/>
    </w:rPr>
  </w:style>
  <w:style w:type="paragraph" w:customStyle="1" w:styleId="TITPROP2">
    <w:name w:val="TITPROP2"/>
    <w:basedOn w:val="TitProp1"/>
    <w:link w:val="TITPROP2Char"/>
    <w:qFormat/>
    <w:rsid w:val="00B66BC4"/>
    <w:pPr>
      <w:numPr>
        <w:ilvl w:val="1"/>
      </w:numPr>
      <w:pBdr>
        <w:bottom w:val="single" w:sz="4" w:space="1" w:color="auto"/>
      </w:pBdr>
      <w:ind w:left="1134" w:hanging="567"/>
    </w:pPr>
    <w:rPr>
      <w:sz w:val="28"/>
    </w:rPr>
  </w:style>
  <w:style w:type="character" w:customStyle="1" w:styleId="MarcadPropostaChar">
    <w:name w:val="MarcadProposta Char"/>
    <w:basedOn w:val="NormalPropostaChar"/>
    <w:link w:val="MarcadProposta"/>
    <w:rsid w:val="000508D2"/>
    <w:rPr>
      <w:rFonts w:ascii="Calibri" w:hAnsi="Calibri"/>
      <w:b w:val="0"/>
      <w:caps w:val="0"/>
      <w:sz w:val="24"/>
      <w:szCs w:val="24"/>
    </w:rPr>
  </w:style>
  <w:style w:type="paragraph" w:customStyle="1" w:styleId="TITPROP3">
    <w:name w:val="TITPROP3"/>
    <w:basedOn w:val="TITPROP2"/>
    <w:link w:val="TITPROP3Char"/>
    <w:qFormat/>
    <w:rsid w:val="00B66BC4"/>
    <w:pPr>
      <w:numPr>
        <w:ilvl w:val="2"/>
      </w:numPr>
      <w:pBdr>
        <w:bottom w:val="none" w:sz="0" w:space="0" w:color="auto"/>
      </w:pBdr>
      <w:ind w:left="1701" w:hanging="850"/>
    </w:pPr>
    <w:rPr>
      <w:b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830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30E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99"/>
    <w:rsid w:val="00B830E6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PROP2Char">
    <w:name w:val="TITPROP2 Char"/>
    <w:basedOn w:val="TitProp1Char"/>
    <w:link w:val="TITPROP2"/>
    <w:rsid w:val="00B66BC4"/>
    <w:rPr>
      <w:b/>
      <w:caps/>
      <w:sz w:val="28"/>
      <w:szCs w:val="32"/>
    </w:rPr>
  </w:style>
  <w:style w:type="character" w:styleId="Hyperlink">
    <w:name w:val="Hyperlink"/>
    <w:basedOn w:val="Fontepargpadro"/>
    <w:uiPriority w:val="99"/>
    <w:unhideWhenUsed/>
    <w:rsid w:val="00515F56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A653E"/>
    <w:pPr>
      <w:ind w:left="720"/>
      <w:contextualSpacing/>
    </w:pPr>
  </w:style>
  <w:style w:type="paragraph" w:customStyle="1" w:styleId="TitProp1">
    <w:name w:val="TitProp1"/>
    <w:basedOn w:val="Normal"/>
    <w:link w:val="TitProp1Char"/>
    <w:qFormat/>
    <w:rsid w:val="00B66BC4"/>
    <w:pPr>
      <w:numPr>
        <w:numId w:val="3"/>
      </w:numPr>
      <w:pBdr>
        <w:bottom w:val="double" w:sz="6" w:space="1" w:color="auto"/>
      </w:pBdr>
      <w:spacing w:after="40"/>
      <w:ind w:left="426" w:hanging="426"/>
      <w:outlineLvl w:val="0"/>
    </w:pPr>
    <w:rPr>
      <w:b/>
      <w:caps/>
      <w:sz w:val="32"/>
      <w:szCs w:val="32"/>
    </w:rPr>
  </w:style>
  <w:style w:type="paragraph" w:customStyle="1" w:styleId="NormalProposta">
    <w:name w:val="NormalProposta"/>
    <w:link w:val="NormalPropostaChar"/>
    <w:qFormat/>
    <w:rsid w:val="00E91F03"/>
    <w:pPr>
      <w:ind w:firstLine="851"/>
      <w:jc w:val="both"/>
    </w:pPr>
    <w:rPr>
      <w:rFonts w:ascii="Calibri" w:hAnsi="Calibri"/>
      <w:sz w:val="24"/>
      <w:szCs w:val="24"/>
    </w:rPr>
  </w:style>
  <w:style w:type="character" w:customStyle="1" w:styleId="TitProp1Char">
    <w:name w:val="TitProp1 Char"/>
    <w:basedOn w:val="Fontepargpadro"/>
    <w:link w:val="TitProp1"/>
    <w:rsid w:val="00B66BC4"/>
    <w:rPr>
      <w:b/>
      <w:caps/>
      <w:sz w:val="32"/>
      <w:szCs w:val="32"/>
    </w:rPr>
  </w:style>
  <w:style w:type="paragraph" w:customStyle="1" w:styleId="NormalDestacado">
    <w:name w:val="NormalDestacado"/>
    <w:basedOn w:val="NormalProposta"/>
    <w:link w:val="NormalDestacadoChar"/>
    <w:qFormat/>
    <w:rsid w:val="00E91F03"/>
    <w:rPr>
      <w:b/>
    </w:rPr>
  </w:style>
  <w:style w:type="character" w:customStyle="1" w:styleId="NormalPropostaChar">
    <w:name w:val="NormalProposta Char"/>
    <w:basedOn w:val="TitProp1Char"/>
    <w:link w:val="NormalProposta"/>
    <w:rsid w:val="00E91F03"/>
    <w:rPr>
      <w:rFonts w:ascii="Calibri" w:hAnsi="Calibri"/>
      <w:b w:val="0"/>
      <w:caps w:val="0"/>
      <w:sz w:val="24"/>
      <w:szCs w:val="24"/>
    </w:rPr>
  </w:style>
  <w:style w:type="character" w:customStyle="1" w:styleId="TITPROP3Char">
    <w:name w:val="TITPROP3 Char"/>
    <w:basedOn w:val="TITPROP2Char"/>
    <w:link w:val="TITPROP3"/>
    <w:rsid w:val="00B66BC4"/>
    <w:rPr>
      <w:b w:val="0"/>
      <w:caps/>
      <w:sz w:val="28"/>
      <w:szCs w:val="32"/>
    </w:rPr>
  </w:style>
  <w:style w:type="character" w:customStyle="1" w:styleId="NormalDestacadoChar">
    <w:name w:val="NormalDestacado Char"/>
    <w:basedOn w:val="NormalPropostaChar"/>
    <w:link w:val="NormalDestacado"/>
    <w:rsid w:val="00E91F03"/>
    <w:rPr>
      <w:rFonts w:ascii="Calibri" w:hAnsi="Calibri"/>
      <w:b/>
      <w:caps w:val="0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B66BC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B66BC4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D540B6"/>
    <w:pPr>
      <w:tabs>
        <w:tab w:val="left" w:pos="1701"/>
        <w:tab w:val="right" w:leader="dot" w:pos="9639"/>
      </w:tabs>
      <w:spacing w:after="100"/>
      <w:ind w:left="1134"/>
    </w:pPr>
  </w:style>
  <w:style w:type="paragraph" w:styleId="Sumrio3">
    <w:name w:val="toc 3"/>
    <w:basedOn w:val="Normal"/>
    <w:next w:val="Normal"/>
    <w:autoRedefine/>
    <w:uiPriority w:val="39"/>
    <w:unhideWhenUsed/>
    <w:qFormat/>
    <w:rsid w:val="00D540B6"/>
    <w:pPr>
      <w:tabs>
        <w:tab w:val="left" w:pos="1701"/>
        <w:tab w:val="right" w:leader="dot" w:pos="9639"/>
      </w:tabs>
      <w:spacing w:after="100"/>
      <w:ind w:left="1134"/>
    </w:pPr>
  </w:style>
  <w:style w:type="paragraph" w:styleId="Sumrio2">
    <w:name w:val="toc 2"/>
    <w:basedOn w:val="Normal"/>
    <w:next w:val="Normal"/>
    <w:autoRedefine/>
    <w:uiPriority w:val="39"/>
    <w:semiHidden/>
    <w:unhideWhenUsed/>
    <w:qFormat/>
    <w:rsid w:val="00F47A8F"/>
    <w:pPr>
      <w:spacing w:after="100"/>
      <w:ind w:left="220"/>
    </w:pPr>
    <w:rPr>
      <w:rFonts w:eastAsiaTheme="minorEastAsia"/>
      <w:lang w:eastAsia="pt-BR"/>
    </w:rPr>
  </w:style>
  <w:style w:type="paragraph" w:customStyle="1" w:styleId="DestacadoGrade">
    <w:name w:val="DestacadoGrade"/>
    <w:basedOn w:val="NormalDestacado"/>
    <w:link w:val="DestacadoGradeChar"/>
    <w:qFormat/>
    <w:rsid w:val="009351EB"/>
    <w:pPr>
      <w:spacing w:after="0" w:line="240" w:lineRule="auto"/>
      <w:ind w:firstLine="0"/>
      <w:jc w:val="center"/>
    </w:pPr>
    <w:rPr>
      <w:spacing w:val="1"/>
    </w:rPr>
  </w:style>
  <w:style w:type="paragraph" w:customStyle="1" w:styleId="NormalGrade">
    <w:name w:val="NormalGrade"/>
    <w:basedOn w:val="NormalProposta"/>
    <w:link w:val="NormalGradeChar"/>
    <w:qFormat/>
    <w:rsid w:val="00F66039"/>
    <w:pPr>
      <w:spacing w:after="0" w:line="240" w:lineRule="auto"/>
      <w:ind w:firstLine="0"/>
    </w:pPr>
  </w:style>
  <w:style w:type="character" w:customStyle="1" w:styleId="DestacadoGradeChar">
    <w:name w:val="DestacadoGrade Char"/>
    <w:basedOn w:val="NormalDestacadoChar"/>
    <w:link w:val="DestacadoGrade"/>
    <w:rsid w:val="009351EB"/>
    <w:rPr>
      <w:rFonts w:ascii="Calibri" w:hAnsi="Calibri"/>
      <w:b/>
      <w:caps w:val="0"/>
      <w:spacing w:val="1"/>
      <w:sz w:val="24"/>
      <w:szCs w:val="24"/>
    </w:rPr>
  </w:style>
  <w:style w:type="character" w:customStyle="1" w:styleId="NormalGradeChar">
    <w:name w:val="NormalGrade Char"/>
    <w:basedOn w:val="NormalPropostaChar"/>
    <w:link w:val="NormalGrade"/>
    <w:rsid w:val="00F66039"/>
    <w:rPr>
      <w:rFonts w:ascii="Calibri" w:hAnsi="Calibri"/>
      <w:b w:val="0"/>
      <w:caps w:val="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EE2A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E2AAB"/>
  </w:style>
  <w:style w:type="paragraph" w:styleId="Rodap">
    <w:name w:val="footer"/>
    <w:basedOn w:val="Normal"/>
    <w:link w:val="RodapChar"/>
    <w:uiPriority w:val="99"/>
    <w:unhideWhenUsed/>
    <w:rsid w:val="00EE2A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E2AAB"/>
  </w:style>
  <w:style w:type="paragraph" w:customStyle="1" w:styleId="Default">
    <w:name w:val="Default"/>
    <w:rsid w:val="00B54181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Theme="minorEastAsia" w:hAnsi="Tahoma" w:cs="Tahoma"/>
      <w:color w:val="000000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E63F29"/>
    <w:rPr>
      <w:rFonts w:ascii="CourierNewPSMT" w:hAnsi="CourierNewPSMT" w:hint="default"/>
      <w:b w:val="0"/>
      <w:bCs w:val="0"/>
      <w:i w:val="0"/>
      <w:iCs w:val="0"/>
      <w:color w:val="000000"/>
      <w:sz w:val="22"/>
      <w:szCs w:val="22"/>
    </w:rPr>
  </w:style>
  <w:style w:type="character" w:styleId="MenoPendente">
    <w:name w:val="Unresolved Mention"/>
    <w:basedOn w:val="Fontepargpadro"/>
    <w:uiPriority w:val="99"/>
    <w:semiHidden/>
    <w:unhideWhenUsed/>
    <w:rsid w:val="00507D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3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ristiano.stoski@taktcontrol.com.b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OneDrive%20-%20Takt\Administrativo\DOCUMENTOS\Takt\Clientes%20e%20Fornecedores\Lista_Clientes_Fornecedores_.xlsx" TargetMode="External"/><Relationship Id="rId1" Type="http://schemas.openxmlformats.org/officeDocument/2006/relationships/attachedTemplate" Target="file:///D:\OneDrive%20-%20Takt%20Control%20automacao\Administrativo\DOCUMENTOS%20PADRAO\Pasta%20Padr&#227;o%20TCXXXXXX%20-%20AACliente%20-%20Modelo\PROPOSTA%20COMERCIAL\ModeloPropostaAssistencia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38B4F-BA75-4BAA-98BE-62C0382CD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ModeloPropostaAssistencia.dotx</Template>
  <TotalTime>69</TotalTime>
  <Pages>2</Pages>
  <Words>481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Cristiano Stoski</dc:creator>
  <cp:lastModifiedBy>Cristiano Stoski</cp:lastModifiedBy>
  <cp:revision>40</cp:revision>
  <cp:lastPrinted>2024-05-18T12:36:00Z</cp:lastPrinted>
  <dcterms:created xsi:type="dcterms:W3CDTF">2021-05-31T20:51:00Z</dcterms:created>
  <dcterms:modified xsi:type="dcterms:W3CDTF">2025-05-01T15:13:00Z</dcterms:modified>
</cp:coreProperties>
</file>